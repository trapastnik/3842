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C244F9" w14:textId="77777777" w:rsidR="00E674A0" w:rsidRPr="00883133" w:rsidRDefault="00E674A0" w:rsidP="00824D1D">
      <w:pPr>
        <w:pStyle w:val="a7"/>
        <w:widowControl w:val="0"/>
        <w:adjustRightInd w:val="0"/>
        <w:snapToGrid w:val="0"/>
        <w:spacing w:line="360" w:lineRule="auto"/>
        <w:ind w:firstLine="709"/>
        <w:jc w:val="left"/>
      </w:pPr>
    </w:p>
    <w:p w14:paraId="6EEB854B" w14:textId="543AAB59" w:rsidR="009E52B5" w:rsidRPr="005A041C" w:rsidRDefault="005A041C" w:rsidP="005A041C">
      <w:pPr>
        <w:pStyle w:val="a7"/>
        <w:widowControl w:val="0"/>
        <w:adjustRightInd w:val="0"/>
        <w:snapToGrid w:val="0"/>
        <w:spacing w:line="360" w:lineRule="auto"/>
        <w:ind w:firstLine="709"/>
        <w:rPr>
          <w:b/>
          <w:sz w:val="56"/>
        </w:rPr>
      </w:pPr>
      <w:r w:rsidRPr="005A041C">
        <w:rPr>
          <w:b/>
          <w:sz w:val="56"/>
        </w:rPr>
        <w:t>ЛЕНИНСКИЙ МЕМОРИАЛ</w:t>
      </w:r>
    </w:p>
    <w:p w14:paraId="5C6575B8" w14:textId="6854D4D2" w:rsidR="009E52B5" w:rsidRPr="00883133" w:rsidRDefault="001A3DB5" w:rsidP="00824D1D">
      <w:pPr>
        <w:pStyle w:val="a7"/>
        <w:widowControl w:val="0"/>
        <w:adjustRightInd w:val="0"/>
        <w:snapToGrid w:val="0"/>
        <w:spacing w:line="360" w:lineRule="auto"/>
        <w:ind w:firstLine="709"/>
        <w:jc w:val="left"/>
      </w:pPr>
      <w:r>
        <w:rPr>
          <w:noProof/>
        </w:rPr>
        <w:pict w14:anchorId="354E82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0;text-align:left;margin-left:86.05pt;margin-top:5.35pt;width:382.55pt;height:181pt;z-index:251688960;mso-position-horizontal-relative:text;mso-position-vertical-relative:text">
            <v:imagedata r:id="rId8" o:title="LOGO R" cropleft="1294f" cropright="1294f"/>
            <w10:wrap type="topAndBottom"/>
          </v:shape>
        </w:pict>
      </w:r>
    </w:p>
    <w:p w14:paraId="73DCF260" w14:textId="0A5E79FC" w:rsidR="00E674A0" w:rsidRDefault="001A3DB5" w:rsidP="00824D1D">
      <w:pPr>
        <w:pStyle w:val="aa"/>
        <w:widowControl w:val="0"/>
        <w:tabs>
          <w:tab w:val="left" w:pos="10200"/>
        </w:tabs>
        <w:adjustRightInd w:val="0"/>
        <w:snapToGrid w:val="0"/>
        <w:ind w:left="0" w:right="0" w:firstLine="709"/>
        <w:rPr>
          <w:sz w:val="28"/>
          <w:szCs w:val="28"/>
        </w:rPr>
      </w:pPr>
      <w:r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7A7D2E" wp14:editId="2721363D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D4D3F2" id="Прямая соединительная линия 10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472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" strokecolor="red" strokeweight="2.25pt"/>
            </w:pict>
          </mc:Fallback>
        </mc:AlternateContent>
      </w:r>
    </w:p>
    <w:p w14:paraId="2F74BAD8" w14:textId="77777777" w:rsidR="005A041C" w:rsidRPr="00883133" w:rsidRDefault="005A041C" w:rsidP="00824D1D">
      <w:pPr>
        <w:pStyle w:val="aa"/>
        <w:widowControl w:val="0"/>
        <w:tabs>
          <w:tab w:val="left" w:pos="10200"/>
        </w:tabs>
        <w:adjustRightInd w:val="0"/>
        <w:snapToGrid w:val="0"/>
        <w:ind w:left="0" w:right="0" w:firstLine="709"/>
        <w:rPr>
          <w:sz w:val="28"/>
          <w:szCs w:val="28"/>
        </w:rPr>
      </w:pPr>
    </w:p>
    <w:p w14:paraId="6976D532" w14:textId="77777777" w:rsidR="00883133" w:rsidRPr="00883133" w:rsidRDefault="00883133" w:rsidP="00824D1D">
      <w:pPr>
        <w:pStyle w:val="tdnontocunorderedcaption"/>
        <w:keepNext w:val="0"/>
        <w:widowControl w:val="0"/>
        <w:adjustRightInd w:val="0"/>
        <w:snapToGrid w:val="0"/>
        <w:spacing w:before="0" w:after="0"/>
        <w:rPr>
          <w:rFonts w:ascii="Times New Roman" w:hAnsi="Times New Roman" w:cs="Times New Roman"/>
          <w:sz w:val="28"/>
          <w:szCs w:val="28"/>
        </w:rPr>
      </w:pPr>
      <w:r w:rsidRPr="00883133">
        <w:rPr>
          <w:rFonts w:ascii="Times New Roman" w:hAnsi="Times New Roman" w:cs="Times New Roman"/>
          <w:sz w:val="28"/>
          <w:szCs w:val="28"/>
        </w:rPr>
        <w:t>МТК №27. «Разговор с Лениным»</w:t>
      </w:r>
    </w:p>
    <w:p w14:paraId="0EDDC78B" w14:textId="77777777" w:rsidR="00883133" w:rsidRPr="00883133" w:rsidRDefault="00883133" w:rsidP="00824D1D">
      <w:pPr>
        <w:pStyle w:val="tdnontocunorderedcaption"/>
        <w:keepNext w:val="0"/>
        <w:widowControl w:val="0"/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</w:p>
    <w:p w14:paraId="6D3CD3F2" w14:textId="62546EA3" w:rsidR="00883133" w:rsidRPr="00883133" w:rsidRDefault="00883133" w:rsidP="00824D1D">
      <w:pPr>
        <w:pStyle w:val="tdnontocunorderedcaption"/>
        <w:keepNext w:val="0"/>
        <w:widowControl w:val="0"/>
        <w:adjustRightInd w:val="0"/>
        <w:snapToGrid w:val="0"/>
        <w:rPr>
          <w:rFonts w:ascii="Times New Roman" w:hAnsi="Times New Roman" w:cs="Times New Roman"/>
          <w:sz w:val="28"/>
          <w:szCs w:val="28"/>
        </w:rPr>
      </w:pPr>
      <w:r w:rsidRPr="00883133">
        <w:rPr>
          <w:rFonts w:ascii="Times New Roman" w:hAnsi="Times New Roman" w:cs="Times New Roman"/>
          <w:sz w:val="28"/>
          <w:szCs w:val="28"/>
        </w:rPr>
        <w:t>РУКОВОДСТВО ПОЛЬЗОВАТЕЛЯ (ОПЕРАТОРА)</w:t>
      </w:r>
    </w:p>
    <w:p w14:paraId="519BCA72" w14:textId="67E0BE44" w:rsidR="00883133" w:rsidRPr="00883133" w:rsidRDefault="00883133" w:rsidP="00824D1D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  <w:sz w:val="28"/>
          <w:szCs w:val="28"/>
        </w:rPr>
      </w:pPr>
      <w:r w:rsidRPr="00883133">
        <w:rPr>
          <w:rFonts w:ascii="Times New Roman" w:eastAsia="MS Mincho" w:hAnsi="Times New Roman"/>
          <w:sz w:val="28"/>
          <w:szCs w:val="28"/>
        </w:rPr>
        <w:t>ГОСТ 19.105-</w:t>
      </w:r>
      <w:r w:rsidRPr="00883133">
        <w:rPr>
          <w:rFonts w:ascii="Times New Roman" w:hAnsi="Times New Roman"/>
          <w:sz w:val="28"/>
          <w:szCs w:val="28"/>
        </w:rPr>
        <w:t>78</w:t>
      </w:r>
    </w:p>
    <w:p w14:paraId="3D81507E" w14:textId="77777777" w:rsidR="0016586E" w:rsidRPr="00883133" w:rsidRDefault="0016586E" w:rsidP="00824D1D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14:paraId="24F9B570" w14:textId="77777777" w:rsidR="0016586E" w:rsidRPr="00883133" w:rsidRDefault="0016586E" w:rsidP="00824D1D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14:paraId="1AB23DFD" w14:textId="77777777" w:rsidR="0016586E" w:rsidRPr="00883133" w:rsidRDefault="0016586E" w:rsidP="00824D1D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14:paraId="2156AFA7" w14:textId="77777777" w:rsidR="0016586E" w:rsidRPr="00883133" w:rsidRDefault="0016586E" w:rsidP="00824D1D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14:paraId="159D650C" w14:textId="77777777" w:rsidR="0016586E" w:rsidRPr="00883133" w:rsidRDefault="0016586E" w:rsidP="00824D1D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14:paraId="523A4CDC" w14:textId="77777777" w:rsidR="0016586E" w:rsidRPr="00883133" w:rsidRDefault="0016586E" w:rsidP="00824D1D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14:paraId="21A3630C" w14:textId="77777777" w:rsidR="0016586E" w:rsidRPr="00883133" w:rsidRDefault="0016586E" w:rsidP="00824D1D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14:paraId="141B9602" w14:textId="77777777" w:rsidR="0016586E" w:rsidRPr="00883133" w:rsidRDefault="0016586E" w:rsidP="00824D1D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14:paraId="01568B9E" w14:textId="77777777" w:rsidR="0016586E" w:rsidRPr="00883133" w:rsidRDefault="0016586E" w:rsidP="00824D1D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14:paraId="7036EB69" w14:textId="77777777" w:rsidR="0016586E" w:rsidRPr="00883133" w:rsidRDefault="0016586E" w:rsidP="00824D1D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14:paraId="05F21223" w14:textId="77777777" w:rsidR="0016586E" w:rsidRPr="00883133" w:rsidRDefault="0016586E" w:rsidP="00824D1D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14:paraId="32AE7273" w14:textId="77777777" w:rsidR="0016586E" w:rsidRPr="00883133" w:rsidRDefault="0016586E" w:rsidP="00824D1D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 w:rsidRPr="00883133">
        <w:rPr>
          <w:rFonts w:ascii="Times New Roman" w:hAnsi="Times New Roman"/>
        </w:rPr>
        <w:t>г. Санкт-Петербург</w:t>
      </w:r>
    </w:p>
    <w:p w14:paraId="69698648" w14:textId="1ED69238" w:rsidR="0016586E" w:rsidRPr="00883133" w:rsidRDefault="0016586E" w:rsidP="00824D1D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 w:rsidRPr="00883133">
        <w:rPr>
          <w:rFonts w:ascii="Times New Roman" w:hAnsi="Times New Roman"/>
        </w:rPr>
        <w:t>202</w:t>
      </w:r>
      <w:r w:rsidR="00883133" w:rsidRPr="00883133">
        <w:rPr>
          <w:rFonts w:ascii="Times New Roman" w:hAnsi="Times New Roman"/>
        </w:rPr>
        <w:t>6</w:t>
      </w:r>
      <w:r w:rsidRPr="00883133">
        <w:rPr>
          <w:rFonts w:ascii="Times New Roman" w:hAnsi="Times New Roman"/>
        </w:rPr>
        <w:t xml:space="preserve"> г.</w:t>
      </w:r>
    </w:p>
    <w:p w14:paraId="310711AD" w14:textId="6DD10CAD" w:rsidR="00110C00" w:rsidRPr="00883133" w:rsidRDefault="00110C00" w:rsidP="00824D1D">
      <w:pPr>
        <w:widowControl w:val="0"/>
        <w:adjustRightInd w:val="0"/>
        <w:snapToGrid w:val="0"/>
        <w:spacing w:line="360" w:lineRule="auto"/>
        <w:rPr>
          <w:szCs w:val="24"/>
        </w:rPr>
      </w:pPr>
      <w:r w:rsidRPr="00883133">
        <w:rPr>
          <w:szCs w:val="24"/>
        </w:rPr>
        <w:br w:type="page"/>
      </w:r>
    </w:p>
    <w:p w14:paraId="3D00ED43" w14:textId="77777777" w:rsidR="00E674A0" w:rsidRPr="00B80C26" w:rsidRDefault="00E674A0" w:rsidP="00824D1D">
      <w:pPr>
        <w:widowControl w:val="0"/>
        <w:adjustRightInd w:val="0"/>
        <w:snapToGrid w:val="0"/>
        <w:spacing w:line="360" w:lineRule="auto"/>
        <w:jc w:val="center"/>
        <w:rPr>
          <w:b/>
          <w:bCs/>
          <w:szCs w:val="24"/>
        </w:rPr>
      </w:pPr>
      <w:r w:rsidRPr="00B80C26">
        <w:rPr>
          <w:b/>
          <w:bCs/>
          <w:szCs w:val="24"/>
        </w:rPr>
        <w:lastRenderedPageBreak/>
        <w:t>АННОТАЦИЯ</w:t>
      </w:r>
    </w:p>
    <w:p w14:paraId="76644CA5" w14:textId="77777777" w:rsidR="009E52B5" w:rsidRPr="00883133" w:rsidRDefault="009E52B5" w:rsidP="00824D1D">
      <w:pPr>
        <w:widowControl w:val="0"/>
        <w:adjustRightInd w:val="0"/>
        <w:snapToGrid w:val="0"/>
        <w:spacing w:line="360" w:lineRule="auto"/>
        <w:ind w:firstLine="709"/>
        <w:jc w:val="center"/>
        <w:rPr>
          <w:szCs w:val="24"/>
        </w:rPr>
      </w:pPr>
    </w:p>
    <w:p w14:paraId="6D771582" w14:textId="3282373B" w:rsidR="00792F7D" w:rsidRPr="00883133" w:rsidRDefault="00A24011" w:rsidP="00824D1D">
      <w:pPr>
        <w:pStyle w:val="a7"/>
        <w:widowControl w:val="0"/>
        <w:adjustRightInd w:val="0"/>
        <w:snapToGrid w:val="0"/>
        <w:spacing w:line="360" w:lineRule="auto"/>
        <w:ind w:firstLine="709"/>
        <w:jc w:val="both"/>
      </w:pPr>
      <w:r w:rsidRPr="00883133">
        <w:t xml:space="preserve">Данное Руководство предназначено для проведения </w:t>
      </w:r>
      <w:r w:rsidR="00F6454C" w:rsidRPr="00883133">
        <w:t xml:space="preserve">пользователями с правами </w:t>
      </w:r>
      <w:r w:rsidR="00883133">
        <w:t>оператора</w:t>
      </w:r>
      <w:r w:rsidR="00CB6463" w:rsidRPr="00883133">
        <w:t xml:space="preserve"> </w:t>
      </w:r>
      <w:r w:rsidR="00883133">
        <w:t>подготовки к использованию программы «Разговор с Лениным» (далее по тексту - Программа): установки, настройки и изменений параметров работы, обновлений используемых в программе видео и аудио файлов, файлов субтитров и фоновых изображений.</w:t>
      </w:r>
    </w:p>
    <w:p w14:paraId="3EEFCAE5" w14:textId="5C36C827" w:rsidR="00A24011" w:rsidRPr="00883133" w:rsidRDefault="00A24011" w:rsidP="00824D1D">
      <w:pPr>
        <w:widowControl w:val="0"/>
        <w:adjustRightInd w:val="0"/>
        <w:snapToGrid w:val="0"/>
        <w:spacing w:line="360" w:lineRule="auto"/>
        <w:ind w:firstLine="709"/>
        <w:jc w:val="both"/>
        <w:rPr>
          <w:szCs w:val="24"/>
        </w:rPr>
      </w:pPr>
      <w:r w:rsidRPr="00883133">
        <w:rPr>
          <w:szCs w:val="24"/>
        </w:rPr>
        <w:t>В Руководстве содерж</w:t>
      </w:r>
      <w:bookmarkStart w:id="0" w:name="_GoBack"/>
      <w:bookmarkEnd w:id="0"/>
      <w:r w:rsidRPr="00883133">
        <w:rPr>
          <w:szCs w:val="24"/>
        </w:rPr>
        <w:t xml:space="preserve">ится общая информация </w:t>
      </w:r>
      <w:r w:rsidR="00875A80" w:rsidRPr="00883133">
        <w:rPr>
          <w:szCs w:val="24"/>
        </w:rPr>
        <w:t xml:space="preserve">о </w:t>
      </w:r>
      <w:r w:rsidR="00883133">
        <w:rPr>
          <w:szCs w:val="24"/>
        </w:rPr>
        <w:t>Программе</w:t>
      </w:r>
      <w:r w:rsidRPr="00883133">
        <w:rPr>
          <w:szCs w:val="24"/>
        </w:rPr>
        <w:t xml:space="preserve">, </w:t>
      </w:r>
      <w:r w:rsidR="009E52B5" w:rsidRPr="00883133">
        <w:rPr>
          <w:szCs w:val="24"/>
        </w:rPr>
        <w:t xml:space="preserve">включающая </w:t>
      </w:r>
      <w:r w:rsidR="00883133">
        <w:rPr>
          <w:szCs w:val="24"/>
        </w:rPr>
        <w:t>назначение</w:t>
      </w:r>
      <w:r w:rsidR="009E52B5" w:rsidRPr="00883133">
        <w:rPr>
          <w:szCs w:val="24"/>
        </w:rPr>
        <w:t xml:space="preserve"> </w:t>
      </w:r>
      <w:r w:rsidR="00883133">
        <w:rPr>
          <w:szCs w:val="24"/>
        </w:rPr>
        <w:t>программы</w:t>
      </w:r>
      <w:r w:rsidRPr="00883133">
        <w:rPr>
          <w:szCs w:val="24"/>
        </w:rPr>
        <w:t>, услови</w:t>
      </w:r>
      <w:r w:rsidR="00883133">
        <w:rPr>
          <w:szCs w:val="24"/>
        </w:rPr>
        <w:t>я</w:t>
      </w:r>
      <w:r w:rsidRPr="00883133">
        <w:rPr>
          <w:szCs w:val="24"/>
        </w:rPr>
        <w:t xml:space="preserve"> </w:t>
      </w:r>
      <w:r w:rsidR="00883133">
        <w:rPr>
          <w:szCs w:val="24"/>
        </w:rPr>
        <w:t>выполнения программы</w:t>
      </w:r>
      <w:r w:rsidRPr="00883133">
        <w:rPr>
          <w:szCs w:val="24"/>
        </w:rPr>
        <w:t xml:space="preserve"> и основных </w:t>
      </w:r>
      <w:r w:rsidR="00F6454C" w:rsidRPr="00883133">
        <w:rPr>
          <w:szCs w:val="24"/>
        </w:rPr>
        <w:t>операций</w:t>
      </w:r>
      <w:r w:rsidR="00875A80" w:rsidRPr="00883133">
        <w:rPr>
          <w:szCs w:val="24"/>
        </w:rPr>
        <w:t xml:space="preserve"> администратора по управлению </w:t>
      </w:r>
      <w:r w:rsidR="00883133">
        <w:rPr>
          <w:szCs w:val="24"/>
        </w:rPr>
        <w:t>параметрами Программы и составом используемых данных</w:t>
      </w:r>
      <w:r w:rsidR="00875A80" w:rsidRPr="00883133">
        <w:rPr>
          <w:szCs w:val="24"/>
        </w:rPr>
        <w:t xml:space="preserve">, а также </w:t>
      </w:r>
      <w:r w:rsidR="00883133">
        <w:rPr>
          <w:szCs w:val="24"/>
        </w:rPr>
        <w:t>выдаваемых сообщениях</w:t>
      </w:r>
      <w:r w:rsidRPr="00883133">
        <w:rPr>
          <w:szCs w:val="24"/>
        </w:rPr>
        <w:t>.</w:t>
      </w:r>
    </w:p>
    <w:p w14:paraId="43EA81DF" w14:textId="4091CCF4" w:rsidR="001D0F0C" w:rsidRPr="00887717" w:rsidRDefault="001D0F0C" w:rsidP="00824D1D">
      <w:pPr>
        <w:pStyle w:val="tdtext"/>
        <w:widowControl w:val="0"/>
        <w:adjustRightInd w:val="0"/>
        <w:snapToGrid w:val="0"/>
        <w:ind w:firstLine="709"/>
        <w:rPr>
          <w:rFonts w:ascii="Times New Roman" w:hAnsi="Times New Roman"/>
        </w:rPr>
      </w:pPr>
      <w:r w:rsidRPr="00887717">
        <w:rPr>
          <w:rFonts w:ascii="Times New Roman" w:hAnsi="Times New Roman"/>
        </w:rPr>
        <w:t xml:space="preserve">Приведенное </w:t>
      </w:r>
      <w:r>
        <w:rPr>
          <w:rFonts w:ascii="Times New Roman" w:hAnsi="Times New Roman"/>
        </w:rPr>
        <w:t>Руководство</w:t>
      </w:r>
      <w:r w:rsidRPr="00887717">
        <w:rPr>
          <w:rFonts w:ascii="Times New Roman" w:hAnsi="Times New Roman"/>
        </w:rPr>
        <w:t xml:space="preserve"> выполнено в соответствии</w:t>
      </w:r>
      <w:r w:rsidRPr="00887717">
        <w:rPr>
          <w:rFonts w:ascii="Times New Roman" w:eastAsia="MS Mincho" w:hAnsi="Times New Roman"/>
        </w:rPr>
        <w:t xml:space="preserve"> с ГОСТ 19.</w:t>
      </w:r>
      <w:r>
        <w:rPr>
          <w:rFonts w:ascii="Times New Roman" w:eastAsia="MS Mincho" w:hAnsi="Times New Roman"/>
        </w:rPr>
        <w:t>105</w:t>
      </w:r>
      <w:r w:rsidRPr="00887717">
        <w:rPr>
          <w:rFonts w:ascii="Times New Roman" w:eastAsia="MS Mincho" w:hAnsi="Times New Roman"/>
        </w:rPr>
        <w:t>-</w:t>
      </w:r>
      <w:r w:rsidRPr="00887717">
        <w:rPr>
          <w:rFonts w:ascii="Times New Roman" w:hAnsi="Times New Roman"/>
        </w:rPr>
        <w:t>78 и ГОСТ 19.101</w:t>
      </w:r>
      <w:r>
        <w:rPr>
          <w:rFonts w:ascii="Times New Roman" w:hAnsi="Times New Roman"/>
        </w:rPr>
        <w:t>-</w:t>
      </w:r>
      <w:r w:rsidRPr="00887717">
        <w:rPr>
          <w:rFonts w:ascii="Times New Roman" w:hAnsi="Times New Roman"/>
        </w:rPr>
        <w:t>2024</w:t>
      </w:r>
      <w:r>
        <w:rPr>
          <w:rFonts w:ascii="Times New Roman" w:hAnsi="Times New Roman"/>
        </w:rPr>
        <w:t>.</w:t>
      </w:r>
    </w:p>
    <w:p w14:paraId="10477BBA" w14:textId="77777777" w:rsidR="00E674A0" w:rsidRPr="00883133" w:rsidRDefault="00E674A0" w:rsidP="00824D1D">
      <w:pPr>
        <w:pStyle w:val="a7"/>
        <w:widowControl w:val="0"/>
        <w:adjustRightInd w:val="0"/>
        <w:snapToGrid w:val="0"/>
        <w:spacing w:line="360" w:lineRule="auto"/>
        <w:ind w:firstLine="709"/>
        <w:jc w:val="both"/>
      </w:pPr>
    </w:p>
    <w:p w14:paraId="21623B74" w14:textId="77777777" w:rsidR="00E674A0" w:rsidRPr="00B80C26" w:rsidRDefault="00E674A0" w:rsidP="00824D1D">
      <w:pPr>
        <w:pStyle w:val="a7"/>
        <w:widowControl w:val="0"/>
        <w:adjustRightInd w:val="0"/>
        <w:snapToGrid w:val="0"/>
        <w:spacing w:line="360" w:lineRule="auto"/>
        <w:ind w:firstLine="709"/>
        <w:rPr>
          <w:b/>
          <w:bCs/>
        </w:rPr>
      </w:pPr>
      <w:r w:rsidRPr="00883133">
        <w:br w:type="page"/>
      </w:r>
      <w:r w:rsidRPr="00B80C26">
        <w:rPr>
          <w:b/>
          <w:bCs/>
        </w:rPr>
        <w:lastRenderedPageBreak/>
        <w:t>СОДЕРЖАНИЕ</w:t>
      </w:r>
    </w:p>
    <w:p w14:paraId="508FA369" w14:textId="77777777" w:rsidR="00E674A0" w:rsidRPr="00883133" w:rsidRDefault="00E674A0" w:rsidP="00824D1D">
      <w:pPr>
        <w:pStyle w:val="a7"/>
        <w:widowControl w:val="0"/>
        <w:adjustRightInd w:val="0"/>
        <w:snapToGrid w:val="0"/>
        <w:spacing w:line="360" w:lineRule="auto"/>
        <w:ind w:firstLine="709"/>
      </w:pPr>
    </w:p>
    <w:p w14:paraId="7C3C38DD" w14:textId="6DA55267" w:rsidR="009B4D1E" w:rsidRDefault="009B4D1E">
      <w:pPr>
        <w:pStyle w:val="10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\o "1-2" \h \z \u </w:instrText>
      </w:r>
      <w:r>
        <w:rPr>
          <w:szCs w:val="24"/>
        </w:rPr>
        <w:fldChar w:fldCharType="separate"/>
      </w:r>
      <w:hyperlink w:anchor="_Toc227515956" w:history="1">
        <w:r w:rsidRPr="002C5AA9">
          <w:rPr>
            <w:rStyle w:val="ac"/>
            <w:noProof/>
          </w:rPr>
          <w:t>1.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_Toc227515956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8101C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5E6268" w14:textId="7FD0933A" w:rsidR="009B4D1E" w:rsidRDefault="001A3DB5">
      <w:pPr>
        <w:pStyle w:val="10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27515957" w:history="1">
        <w:r w:rsidR="009B4D1E" w:rsidRPr="002C5AA9">
          <w:rPr>
            <w:rStyle w:val="ac"/>
            <w:noProof/>
          </w:rPr>
          <w:t>2. Условия выполнения Программы</w:t>
        </w:r>
        <w:r w:rsidR="009B4D1E">
          <w:rPr>
            <w:noProof/>
            <w:webHidden/>
          </w:rPr>
          <w:tab/>
        </w:r>
        <w:r w:rsidR="009B4D1E">
          <w:rPr>
            <w:noProof/>
            <w:webHidden/>
          </w:rPr>
          <w:fldChar w:fldCharType="begin"/>
        </w:r>
        <w:r w:rsidR="009B4D1E">
          <w:rPr>
            <w:noProof/>
            <w:webHidden/>
          </w:rPr>
          <w:instrText xml:space="preserve"> PAGEREF _Toc227515957 \h </w:instrText>
        </w:r>
        <w:r w:rsidR="009B4D1E">
          <w:rPr>
            <w:noProof/>
            <w:webHidden/>
          </w:rPr>
        </w:r>
        <w:r w:rsidR="009B4D1E">
          <w:rPr>
            <w:noProof/>
            <w:webHidden/>
          </w:rPr>
          <w:fldChar w:fldCharType="separate"/>
        </w:r>
        <w:r w:rsidR="0008101C">
          <w:rPr>
            <w:noProof/>
            <w:webHidden/>
          </w:rPr>
          <w:t>4</w:t>
        </w:r>
        <w:r w:rsidR="009B4D1E">
          <w:rPr>
            <w:noProof/>
            <w:webHidden/>
          </w:rPr>
          <w:fldChar w:fldCharType="end"/>
        </w:r>
      </w:hyperlink>
    </w:p>
    <w:p w14:paraId="18F20DD2" w14:textId="2E554981" w:rsidR="009B4D1E" w:rsidRDefault="001A3DB5">
      <w:pPr>
        <w:pStyle w:val="10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27515958" w:history="1">
        <w:r w:rsidR="009B4D1E" w:rsidRPr="002C5AA9">
          <w:rPr>
            <w:rStyle w:val="ac"/>
            <w:noProof/>
          </w:rPr>
          <w:t>3. Выполнение программы и сообщения оператору</w:t>
        </w:r>
        <w:r w:rsidR="009B4D1E">
          <w:rPr>
            <w:noProof/>
            <w:webHidden/>
          </w:rPr>
          <w:tab/>
        </w:r>
        <w:r w:rsidR="009B4D1E">
          <w:rPr>
            <w:noProof/>
            <w:webHidden/>
          </w:rPr>
          <w:fldChar w:fldCharType="begin"/>
        </w:r>
        <w:r w:rsidR="009B4D1E">
          <w:rPr>
            <w:noProof/>
            <w:webHidden/>
          </w:rPr>
          <w:instrText xml:space="preserve"> PAGEREF _Toc227515958 \h </w:instrText>
        </w:r>
        <w:r w:rsidR="009B4D1E">
          <w:rPr>
            <w:noProof/>
            <w:webHidden/>
          </w:rPr>
        </w:r>
        <w:r w:rsidR="009B4D1E">
          <w:rPr>
            <w:noProof/>
            <w:webHidden/>
          </w:rPr>
          <w:fldChar w:fldCharType="separate"/>
        </w:r>
        <w:r w:rsidR="0008101C">
          <w:rPr>
            <w:noProof/>
            <w:webHidden/>
          </w:rPr>
          <w:t>5</w:t>
        </w:r>
        <w:r w:rsidR="009B4D1E">
          <w:rPr>
            <w:noProof/>
            <w:webHidden/>
          </w:rPr>
          <w:fldChar w:fldCharType="end"/>
        </w:r>
      </w:hyperlink>
    </w:p>
    <w:p w14:paraId="1908E332" w14:textId="0C230B15" w:rsidR="009B4D1E" w:rsidRDefault="001A3DB5">
      <w:pPr>
        <w:pStyle w:val="2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27515959" w:history="1">
        <w:r w:rsidR="009B4D1E" w:rsidRPr="002C5AA9">
          <w:rPr>
            <w:rStyle w:val="ac"/>
            <w:noProof/>
          </w:rPr>
          <w:t>3.1. Установка и запуск Программы.</w:t>
        </w:r>
        <w:r w:rsidR="009B4D1E">
          <w:rPr>
            <w:noProof/>
            <w:webHidden/>
          </w:rPr>
          <w:tab/>
        </w:r>
        <w:r w:rsidR="009B4D1E">
          <w:rPr>
            <w:noProof/>
            <w:webHidden/>
          </w:rPr>
          <w:fldChar w:fldCharType="begin"/>
        </w:r>
        <w:r w:rsidR="009B4D1E">
          <w:rPr>
            <w:noProof/>
            <w:webHidden/>
          </w:rPr>
          <w:instrText xml:space="preserve"> PAGEREF _Toc227515959 \h </w:instrText>
        </w:r>
        <w:r w:rsidR="009B4D1E">
          <w:rPr>
            <w:noProof/>
            <w:webHidden/>
          </w:rPr>
        </w:r>
        <w:r w:rsidR="009B4D1E">
          <w:rPr>
            <w:noProof/>
            <w:webHidden/>
          </w:rPr>
          <w:fldChar w:fldCharType="separate"/>
        </w:r>
        <w:r w:rsidR="0008101C">
          <w:rPr>
            <w:noProof/>
            <w:webHidden/>
          </w:rPr>
          <w:t>5</w:t>
        </w:r>
        <w:r w:rsidR="009B4D1E">
          <w:rPr>
            <w:noProof/>
            <w:webHidden/>
          </w:rPr>
          <w:fldChar w:fldCharType="end"/>
        </w:r>
      </w:hyperlink>
    </w:p>
    <w:p w14:paraId="0500A798" w14:textId="66BF4910" w:rsidR="009B4D1E" w:rsidRDefault="001A3DB5">
      <w:pPr>
        <w:pStyle w:val="2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27515960" w:history="1">
        <w:r w:rsidR="009B4D1E" w:rsidRPr="002C5AA9">
          <w:rPr>
            <w:rStyle w:val="ac"/>
            <w:noProof/>
          </w:rPr>
          <w:t>3.2. Основные средства отображения информации и органы управления</w:t>
        </w:r>
        <w:r w:rsidR="009B4D1E">
          <w:rPr>
            <w:noProof/>
            <w:webHidden/>
          </w:rPr>
          <w:tab/>
        </w:r>
        <w:r w:rsidR="009B4D1E">
          <w:rPr>
            <w:noProof/>
            <w:webHidden/>
          </w:rPr>
          <w:fldChar w:fldCharType="begin"/>
        </w:r>
        <w:r w:rsidR="009B4D1E">
          <w:rPr>
            <w:noProof/>
            <w:webHidden/>
          </w:rPr>
          <w:instrText xml:space="preserve"> PAGEREF _Toc227515960 \h </w:instrText>
        </w:r>
        <w:r w:rsidR="009B4D1E">
          <w:rPr>
            <w:noProof/>
            <w:webHidden/>
          </w:rPr>
        </w:r>
        <w:r w:rsidR="009B4D1E">
          <w:rPr>
            <w:noProof/>
            <w:webHidden/>
          </w:rPr>
          <w:fldChar w:fldCharType="separate"/>
        </w:r>
        <w:r w:rsidR="0008101C">
          <w:rPr>
            <w:noProof/>
            <w:webHidden/>
          </w:rPr>
          <w:t>5</w:t>
        </w:r>
        <w:r w:rsidR="009B4D1E">
          <w:rPr>
            <w:noProof/>
            <w:webHidden/>
          </w:rPr>
          <w:fldChar w:fldCharType="end"/>
        </w:r>
      </w:hyperlink>
    </w:p>
    <w:p w14:paraId="052A2F10" w14:textId="13019F99" w:rsidR="009B4D1E" w:rsidRDefault="001A3DB5">
      <w:pPr>
        <w:pStyle w:val="2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27515961" w:history="1">
        <w:r w:rsidR="009B4D1E" w:rsidRPr="002C5AA9">
          <w:rPr>
            <w:rStyle w:val="ac"/>
            <w:noProof/>
          </w:rPr>
          <w:t>3.3. Алгоритм Программы</w:t>
        </w:r>
        <w:r w:rsidR="009B4D1E">
          <w:rPr>
            <w:noProof/>
            <w:webHidden/>
          </w:rPr>
          <w:tab/>
        </w:r>
        <w:r w:rsidR="009B4D1E">
          <w:rPr>
            <w:noProof/>
            <w:webHidden/>
          </w:rPr>
          <w:fldChar w:fldCharType="begin"/>
        </w:r>
        <w:r w:rsidR="009B4D1E">
          <w:rPr>
            <w:noProof/>
            <w:webHidden/>
          </w:rPr>
          <w:instrText xml:space="preserve"> PAGEREF _Toc227515961 \h </w:instrText>
        </w:r>
        <w:r w:rsidR="009B4D1E">
          <w:rPr>
            <w:noProof/>
            <w:webHidden/>
          </w:rPr>
        </w:r>
        <w:r w:rsidR="009B4D1E">
          <w:rPr>
            <w:noProof/>
            <w:webHidden/>
          </w:rPr>
          <w:fldChar w:fldCharType="separate"/>
        </w:r>
        <w:r w:rsidR="0008101C">
          <w:rPr>
            <w:noProof/>
            <w:webHidden/>
          </w:rPr>
          <w:t>6</w:t>
        </w:r>
        <w:r w:rsidR="009B4D1E">
          <w:rPr>
            <w:noProof/>
            <w:webHidden/>
          </w:rPr>
          <w:fldChar w:fldCharType="end"/>
        </w:r>
      </w:hyperlink>
    </w:p>
    <w:p w14:paraId="3E5C3F2C" w14:textId="7F86F104" w:rsidR="009B4D1E" w:rsidRDefault="001A3DB5">
      <w:pPr>
        <w:pStyle w:val="2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27515962" w:history="1">
        <w:r w:rsidR="009B4D1E" w:rsidRPr="002C5AA9">
          <w:rPr>
            <w:rStyle w:val="ac"/>
            <w:noProof/>
          </w:rPr>
          <w:t>3.4. Структура Программы с описанием функций составных частей</w:t>
        </w:r>
        <w:r w:rsidR="009B4D1E">
          <w:rPr>
            <w:noProof/>
            <w:webHidden/>
          </w:rPr>
          <w:tab/>
        </w:r>
        <w:r w:rsidR="009B4D1E">
          <w:rPr>
            <w:noProof/>
            <w:webHidden/>
          </w:rPr>
          <w:fldChar w:fldCharType="begin"/>
        </w:r>
        <w:r w:rsidR="009B4D1E">
          <w:rPr>
            <w:noProof/>
            <w:webHidden/>
          </w:rPr>
          <w:instrText xml:space="preserve"> PAGEREF _Toc227515962 \h </w:instrText>
        </w:r>
        <w:r w:rsidR="009B4D1E">
          <w:rPr>
            <w:noProof/>
            <w:webHidden/>
          </w:rPr>
        </w:r>
        <w:r w:rsidR="009B4D1E">
          <w:rPr>
            <w:noProof/>
            <w:webHidden/>
          </w:rPr>
          <w:fldChar w:fldCharType="separate"/>
        </w:r>
        <w:r w:rsidR="0008101C">
          <w:rPr>
            <w:noProof/>
            <w:webHidden/>
          </w:rPr>
          <w:t>8</w:t>
        </w:r>
        <w:r w:rsidR="009B4D1E">
          <w:rPr>
            <w:noProof/>
            <w:webHidden/>
          </w:rPr>
          <w:fldChar w:fldCharType="end"/>
        </w:r>
      </w:hyperlink>
    </w:p>
    <w:p w14:paraId="73F043F6" w14:textId="02EF1551" w:rsidR="009B4D1E" w:rsidRDefault="001A3DB5">
      <w:pPr>
        <w:pStyle w:val="2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27515963" w:history="1">
        <w:r w:rsidR="009B4D1E" w:rsidRPr="002C5AA9">
          <w:rPr>
            <w:rStyle w:val="ac"/>
            <w:noProof/>
          </w:rPr>
          <w:t>3.5. Вход в административный раздел Программы</w:t>
        </w:r>
        <w:r w:rsidR="009B4D1E">
          <w:rPr>
            <w:noProof/>
            <w:webHidden/>
          </w:rPr>
          <w:tab/>
        </w:r>
        <w:r w:rsidR="009B4D1E">
          <w:rPr>
            <w:noProof/>
            <w:webHidden/>
          </w:rPr>
          <w:fldChar w:fldCharType="begin"/>
        </w:r>
        <w:r w:rsidR="009B4D1E">
          <w:rPr>
            <w:noProof/>
            <w:webHidden/>
          </w:rPr>
          <w:instrText xml:space="preserve"> PAGEREF _Toc227515963 \h </w:instrText>
        </w:r>
        <w:r w:rsidR="009B4D1E">
          <w:rPr>
            <w:noProof/>
            <w:webHidden/>
          </w:rPr>
        </w:r>
        <w:r w:rsidR="009B4D1E">
          <w:rPr>
            <w:noProof/>
            <w:webHidden/>
          </w:rPr>
          <w:fldChar w:fldCharType="separate"/>
        </w:r>
        <w:r w:rsidR="0008101C">
          <w:rPr>
            <w:noProof/>
            <w:webHidden/>
          </w:rPr>
          <w:t>9</w:t>
        </w:r>
        <w:r w:rsidR="009B4D1E">
          <w:rPr>
            <w:noProof/>
            <w:webHidden/>
          </w:rPr>
          <w:fldChar w:fldCharType="end"/>
        </w:r>
      </w:hyperlink>
    </w:p>
    <w:p w14:paraId="636C316C" w14:textId="1FB2D944" w:rsidR="009B4D1E" w:rsidRDefault="001A3DB5">
      <w:pPr>
        <w:pStyle w:val="21"/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27515964" w:history="1">
        <w:r w:rsidR="009B4D1E" w:rsidRPr="002C5AA9">
          <w:rPr>
            <w:rStyle w:val="ac"/>
            <w:noProof/>
          </w:rPr>
          <w:t>3.6. Отображение информации и органы управления административного раздела</w:t>
        </w:r>
        <w:r w:rsidR="009B4D1E">
          <w:rPr>
            <w:noProof/>
            <w:webHidden/>
          </w:rPr>
          <w:tab/>
        </w:r>
        <w:r w:rsidR="009B4D1E">
          <w:rPr>
            <w:noProof/>
            <w:webHidden/>
          </w:rPr>
          <w:fldChar w:fldCharType="begin"/>
        </w:r>
        <w:r w:rsidR="009B4D1E">
          <w:rPr>
            <w:noProof/>
            <w:webHidden/>
          </w:rPr>
          <w:instrText xml:space="preserve"> PAGEREF _Toc227515964 \h </w:instrText>
        </w:r>
        <w:r w:rsidR="009B4D1E">
          <w:rPr>
            <w:noProof/>
            <w:webHidden/>
          </w:rPr>
        </w:r>
        <w:r w:rsidR="009B4D1E">
          <w:rPr>
            <w:noProof/>
            <w:webHidden/>
          </w:rPr>
          <w:fldChar w:fldCharType="separate"/>
        </w:r>
        <w:r w:rsidR="0008101C">
          <w:rPr>
            <w:noProof/>
            <w:webHidden/>
          </w:rPr>
          <w:t>10</w:t>
        </w:r>
        <w:r w:rsidR="009B4D1E">
          <w:rPr>
            <w:noProof/>
            <w:webHidden/>
          </w:rPr>
          <w:fldChar w:fldCharType="end"/>
        </w:r>
      </w:hyperlink>
    </w:p>
    <w:p w14:paraId="576E129B" w14:textId="170274B6" w:rsidR="00C953D8" w:rsidRPr="00883133" w:rsidRDefault="009B4D1E" w:rsidP="00824D1D">
      <w:pPr>
        <w:widowControl w:val="0"/>
        <w:adjustRightInd w:val="0"/>
        <w:snapToGrid w:val="0"/>
        <w:spacing w:line="360" w:lineRule="auto"/>
        <w:ind w:firstLine="142"/>
        <w:rPr>
          <w:b/>
          <w:bCs/>
          <w:szCs w:val="24"/>
        </w:rPr>
      </w:pPr>
      <w:r>
        <w:rPr>
          <w:szCs w:val="24"/>
        </w:rPr>
        <w:fldChar w:fldCharType="end"/>
      </w:r>
    </w:p>
    <w:p w14:paraId="177D88C6" w14:textId="77777777" w:rsidR="00D15103" w:rsidRPr="00883133" w:rsidRDefault="00D15103" w:rsidP="00824D1D">
      <w:pPr>
        <w:widowControl w:val="0"/>
        <w:adjustRightInd w:val="0"/>
        <w:snapToGrid w:val="0"/>
        <w:spacing w:line="360" w:lineRule="auto"/>
        <w:rPr>
          <w:szCs w:val="24"/>
        </w:rPr>
      </w:pPr>
      <w:r w:rsidRPr="00883133">
        <w:rPr>
          <w:szCs w:val="24"/>
        </w:rPr>
        <w:br w:type="page"/>
      </w:r>
    </w:p>
    <w:p w14:paraId="01BBB8B4" w14:textId="77777777" w:rsidR="00E674A0" w:rsidRPr="00883133" w:rsidRDefault="00E674A0" w:rsidP="00824D1D">
      <w:pPr>
        <w:pStyle w:val="a7"/>
        <w:widowControl w:val="0"/>
        <w:adjustRightInd w:val="0"/>
        <w:snapToGrid w:val="0"/>
        <w:spacing w:line="360" w:lineRule="auto"/>
        <w:ind w:firstLine="709"/>
      </w:pPr>
    </w:p>
    <w:p w14:paraId="4D4F61AE" w14:textId="131F8666" w:rsidR="00E674A0" w:rsidRPr="00B80C26" w:rsidRDefault="00B80C26" w:rsidP="00824D1D">
      <w:pPr>
        <w:pStyle w:val="1"/>
        <w:keepNext w:val="0"/>
        <w:pageBreakBefore w:val="0"/>
        <w:widowControl w:val="0"/>
        <w:suppressAutoHyphens w:val="0"/>
        <w:adjustRightInd w:val="0"/>
        <w:snapToGrid w:val="0"/>
        <w:spacing w:after="120"/>
        <w:ind w:firstLine="709"/>
        <w:jc w:val="left"/>
        <w:rPr>
          <w:b/>
          <w:bCs/>
          <w:lang w:val="ru-RU"/>
        </w:rPr>
      </w:pPr>
      <w:bookmarkStart w:id="1" w:name="_Toc227515956"/>
      <w:r w:rsidRPr="00B80C26">
        <w:rPr>
          <w:b/>
          <w:bCs/>
          <w:caps w:val="0"/>
          <w:lang w:val="ru-RU"/>
        </w:rPr>
        <w:t>НАЗНАЧЕНИЕ ПРОГРАММЫ</w:t>
      </w:r>
      <w:bookmarkEnd w:id="1"/>
    </w:p>
    <w:p w14:paraId="41A34648" w14:textId="77777777" w:rsidR="0094468E" w:rsidRDefault="0094468E" w:rsidP="00824D1D">
      <w:pPr>
        <w:widowControl w:val="0"/>
        <w:adjustRightInd w:val="0"/>
        <w:snapToGrid w:val="0"/>
        <w:spacing w:line="360" w:lineRule="auto"/>
        <w:ind w:firstLine="709"/>
        <w:jc w:val="both"/>
      </w:pPr>
      <w:r w:rsidRPr="00806465">
        <w:rPr>
          <w:rFonts w:eastAsia="Arial Unicode MS"/>
        </w:rPr>
        <w:t>Функциональн</w:t>
      </w:r>
      <w:r>
        <w:rPr>
          <w:rFonts w:eastAsia="Arial Unicode MS"/>
        </w:rPr>
        <w:t>ым</w:t>
      </w:r>
      <w:r w:rsidRPr="00806465">
        <w:rPr>
          <w:rFonts w:eastAsia="Arial Unicode MS"/>
        </w:rPr>
        <w:t xml:space="preserve"> назначение</w:t>
      </w:r>
      <w:r>
        <w:rPr>
          <w:rFonts w:eastAsia="Arial Unicode MS"/>
        </w:rPr>
        <w:t>м</w:t>
      </w:r>
      <w:r w:rsidRPr="00806465">
        <w:rPr>
          <w:rFonts w:eastAsia="Arial Unicode MS"/>
        </w:rPr>
        <w:t xml:space="preserve"> разработанной </w:t>
      </w:r>
      <w:r>
        <w:rPr>
          <w:rFonts w:eastAsia="Arial Unicode MS"/>
        </w:rPr>
        <w:t>Програм</w:t>
      </w:r>
      <w:r w:rsidRPr="00806465">
        <w:rPr>
          <w:rFonts w:eastAsia="Arial Unicode MS"/>
        </w:rPr>
        <w:t>мы</w:t>
      </w:r>
      <w:r>
        <w:rPr>
          <w:rFonts w:eastAsia="Arial Unicode MS"/>
        </w:rPr>
        <w:t xml:space="preserve"> является </w:t>
      </w:r>
      <w:r>
        <w:t>распознавание языка и смысловой нагрузки вопроса, задаваемого посетителем, соотнесение вопроса к одному из подготовленного списка вопросов, формирование ответной трансляции логически связанных по смыслу выдержек из речей Ленина с субтитрами на языке вопроса посетителя. Опционально реализуется возможность фотографирования посетителя, последующего фотомонтажа с одной из представленных фотографий В.И. Ленина и скачивания фотографии по сформированному QR-коду.</w:t>
      </w:r>
    </w:p>
    <w:p w14:paraId="79633356" w14:textId="5C66F1C9" w:rsidR="00552170" w:rsidRPr="00883133" w:rsidRDefault="00552170" w:rsidP="00824D1D">
      <w:pPr>
        <w:pStyle w:val="210"/>
        <w:widowControl w:val="0"/>
        <w:adjustRightInd w:val="0"/>
        <w:snapToGrid w:val="0"/>
        <w:ind w:firstLine="709"/>
        <w:rPr>
          <w:sz w:val="24"/>
          <w:szCs w:val="24"/>
        </w:rPr>
      </w:pPr>
    </w:p>
    <w:p w14:paraId="6DB5765B" w14:textId="77777777" w:rsidR="00E674A0" w:rsidRPr="00883133" w:rsidRDefault="00E674A0" w:rsidP="00824D1D">
      <w:pPr>
        <w:pStyle w:val="a3"/>
        <w:widowControl w:val="0"/>
        <w:adjustRightInd w:val="0"/>
        <w:snapToGrid w:val="0"/>
        <w:ind w:firstLine="709"/>
      </w:pPr>
    </w:p>
    <w:p w14:paraId="658A74AC" w14:textId="4E4D8BB0" w:rsidR="00E674A0" w:rsidRPr="00B80C26" w:rsidRDefault="00B80C26" w:rsidP="00824D1D">
      <w:pPr>
        <w:pStyle w:val="1"/>
        <w:keepNext w:val="0"/>
        <w:pageBreakBefore w:val="0"/>
        <w:widowControl w:val="0"/>
        <w:suppressAutoHyphens w:val="0"/>
        <w:adjustRightInd w:val="0"/>
        <w:snapToGrid w:val="0"/>
        <w:spacing w:after="0"/>
        <w:ind w:firstLine="709"/>
        <w:jc w:val="left"/>
        <w:rPr>
          <w:b/>
          <w:bCs/>
          <w:lang w:val="ru-RU"/>
        </w:rPr>
      </w:pPr>
      <w:bookmarkStart w:id="2" w:name="_Toc227515957"/>
      <w:r w:rsidRPr="00B80C26">
        <w:rPr>
          <w:b/>
          <w:bCs/>
          <w:caps w:val="0"/>
          <w:lang w:val="ru-RU"/>
        </w:rPr>
        <w:t>УСЛОВИЯ ВЫПОЛНЕНИЯ ПРОГРАММЫ</w:t>
      </w:r>
      <w:bookmarkEnd w:id="2"/>
    </w:p>
    <w:p w14:paraId="3187F402" w14:textId="77777777" w:rsidR="00A23083" w:rsidRPr="00883133" w:rsidRDefault="00A23083" w:rsidP="00824D1D">
      <w:pPr>
        <w:widowControl w:val="0"/>
        <w:adjustRightInd w:val="0"/>
        <w:snapToGrid w:val="0"/>
        <w:spacing w:line="360" w:lineRule="auto"/>
        <w:rPr>
          <w:szCs w:val="24"/>
        </w:rPr>
      </w:pPr>
    </w:p>
    <w:p w14:paraId="33ADCC49" w14:textId="77777777" w:rsidR="002C69F4" w:rsidRDefault="002D0832" w:rsidP="00824D1D">
      <w:pPr>
        <w:widowControl w:val="0"/>
        <w:tabs>
          <w:tab w:val="left" w:pos="1134"/>
        </w:tabs>
        <w:adjustRightInd w:val="0"/>
        <w:snapToGrid w:val="0"/>
        <w:spacing w:line="360" w:lineRule="auto"/>
        <w:ind w:firstLine="709"/>
        <w:jc w:val="both"/>
        <w:rPr>
          <w:szCs w:val="24"/>
        </w:rPr>
      </w:pPr>
      <w:r w:rsidRPr="00883133">
        <w:rPr>
          <w:szCs w:val="24"/>
        </w:rPr>
        <w:t xml:space="preserve">Для работы с </w:t>
      </w:r>
      <w:r w:rsidR="002C69F4">
        <w:rPr>
          <w:szCs w:val="24"/>
        </w:rPr>
        <w:t>Программы необходимо следующее аппаратное и программное обеспечение:</w:t>
      </w:r>
      <w:r w:rsidRPr="00883133">
        <w:rPr>
          <w:szCs w:val="24"/>
        </w:rPr>
        <w:t xml:space="preserve"> </w:t>
      </w:r>
    </w:p>
    <w:p w14:paraId="1185BC44" w14:textId="36E6B9CC" w:rsidR="002C69F4" w:rsidRDefault="002C69F4" w:rsidP="00824D1D">
      <w:pPr>
        <w:pStyle w:val="afa"/>
        <w:widowControl w:val="0"/>
        <w:numPr>
          <w:ilvl w:val="0"/>
          <w:numId w:val="10"/>
        </w:numPr>
        <w:tabs>
          <w:tab w:val="left" w:pos="1134"/>
        </w:tabs>
        <w:adjustRightInd w:val="0"/>
        <w:snapToGrid w:val="0"/>
        <w:spacing w:line="360" w:lineRule="auto"/>
        <w:ind w:left="0" w:firstLine="709"/>
        <w:contextualSpacing w:val="0"/>
        <w:jc w:val="both"/>
        <w:rPr>
          <w:szCs w:val="24"/>
        </w:rPr>
      </w:pPr>
      <w:r w:rsidRPr="00072E87">
        <w:t>Компьютерный системный блок</w:t>
      </w:r>
      <w:r>
        <w:t xml:space="preserve">. </w:t>
      </w:r>
      <w:r>
        <w:rPr>
          <w:snapToGrid w:val="0"/>
          <w:szCs w:val="24"/>
        </w:rPr>
        <w:t>П</w:t>
      </w:r>
      <w:r w:rsidRPr="00883133">
        <w:rPr>
          <w:snapToGrid w:val="0"/>
          <w:szCs w:val="24"/>
        </w:rPr>
        <w:t xml:space="preserve">роцессор </w:t>
      </w:r>
      <w:proofErr w:type="spellStart"/>
      <w:r w:rsidRPr="00883133">
        <w:rPr>
          <w:snapToGrid w:val="0"/>
          <w:szCs w:val="24"/>
        </w:rPr>
        <w:t>Intel</w:t>
      </w:r>
      <w:proofErr w:type="spellEnd"/>
      <w:r w:rsidRPr="00883133">
        <w:rPr>
          <w:snapToGrid w:val="0"/>
          <w:szCs w:val="24"/>
        </w:rPr>
        <w:t xml:space="preserve"> </w:t>
      </w:r>
      <w:proofErr w:type="spellStart"/>
      <w:r w:rsidRPr="00883133">
        <w:rPr>
          <w:snapToGrid w:val="0"/>
          <w:szCs w:val="24"/>
          <w:lang w:val="en-US"/>
        </w:rPr>
        <w:t>i</w:t>
      </w:r>
      <w:proofErr w:type="spellEnd"/>
      <w:r>
        <w:rPr>
          <w:snapToGrid w:val="0"/>
          <w:szCs w:val="24"/>
        </w:rPr>
        <w:t>7</w:t>
      </w:r>
      <w:r w:rsidRPr="00883133">
        <w:rPr>
          <w:snapToGrid w:val="0"/>
          <w:szCs w:val="24"/>
        </w:rPr>
        <w:t xml:space="preserve"> </w:t>
      </w:r>
      <w:r>
        <w:rPr>
          <w:szCs w:val="24"/>
        </w:rPr>
        <w:t>(</w:t>
      </w:r>
      <w:r w:rsidRPr="00883133">
        <w:rPr>
          <w:szCs w:val="24"/>
        </w:rPr>
        <w:t>архитектур</w:t>
      </w:r>
      <w:r>
        <w:rPr>
          <w:szCs w:val="24"/>
        </w:rPr>
        <w:t>а</w:t>
      </w:r>
      <w:r w:rsidRPr="00883133">
        <w:rPr>
          <w:szCs w:val="24"/>
        </w:rPr>
        <w:t xml:space="preserve"> </w:t>
      </w:r>
      <w:proofErr w:type="spellStart"/>
      <w:r w:rsidRPr="00883133">
        <w:rPr>
          <w:szCs w:val="24"/>
        </w:rPr>
        <w:t>Intel</w:t>
      </w:r>
      <w:proofErr w:type="spellEnd"/>
      <w:r w:rsidRPr="00883133">
        <w:rPr>
          <w:szCs w:val="24"/>
        </w:rPr>
        <w:t xml:space="preserve"> x86</w:t>
      </w:r>
      <w:r>
        <w:rPr>
          <w:szCs w:val="24"/>
        </w:rPr>
        <w:t>), размер оперативной памяти не менее 8 Гбайт, дискретная видеокарта для работы с видеопотоком 4К (</w:t>
      </w:r>
      <w:r>
        <w:t xml:space="preserve">3840х2160 </w:t>
      </w:r>
      <w:proofErr w:type="spellStart"/>
      <w:r>
        <w:t>пкс</w:t>
      </w:r>
      <w:proofErr w:type="spellEnd"/>
      <w:r>
        <w:rPr>
          <w:szCs w:val="24"/>
        </w:rPr>
        <w:t>), не менее 300 Мбайт дискового пространства.</w:t>
      </w:r>
    </w:p>
    <w:p w14:paraId="39BF0372" w14:textId="6EB33AFE" w:rsidR="002C69F4" w:rsidRPr="00072E87" w:rsidRDefault="002C69F4" w:rsidP="00824D1D">
      <w:pPr>
        <w:pStyle w:val="tdtext"/>
        <w:widowControl w:val="0"/>
        <w:numPr>
          <w:ilvl w:val="0"/>
          <w:numId w:val="10"/>
        </w:numPr>
        <w:tabs>
          <w:tab w:val="left" w:pos="1134"/>
        </w:tabs>
        <w:adjustRightInd w:val="0"/>
        <w:snapToGrid w:val="0"/>
        <w:ind w:left="0" w:firstLine="709"/>
        <w:rPr>
          <w:rFonts w:ascii="Times New Roman" w:hAnsi="Times New Roman"/>
        </w:rPr>
      </w:pPr>
      <w:r w:rsidRPr="00072E87">
        <w:rPr>
          <w:rFonts w:ascii="Times New Roman" w:hAnsi="Times New Roman"/>
        </w:rPr>
        <w:t>Монитор</w:t>
      </w:r>
      <w:r>
        <w:rPr>
          <w:rFonts w:ascii="Times New Roman" w:hAnsi="Times New Roman"/>
        </w:rPr>
        <w:t xml:space="preserve"> с разрешением не менее 3840х2160 пикселей</w:t>
      </w:r>
      <w:r w:rsidRPr="00072E87">
        <w:rPr>
          <w:rFonts w:ascii="Times New Roman" w:hAnsi="Times New Roman"/>
        </w:rPr>
        <w:t>.</w:t>
      </w:r>
    </w:p>
    <w:p w14:paraId="4A54FEC7" w14:textId="1DBB7BC9" w:rsidR="002C69F4" w:rsidRPr="002C69F4" w:rsidRDefault="002C69F4" w:rsidP="00824D1D">
      <w:pPr>
        <w:pStyle w:val="afa"/>
        <w:widowControl w:val="0"/>
        <w:numPr>
          <w:ilvl w:val="0"/>
          <w:numId w:val="10"/>
        </w:numPr>
        <w:tabs>
          <w:tab w:val="left" w:pos="1134"/>
        </w:tabs>
        <w:adjustRightInd w:val="0"/>
        <w:snapToGrid w:val="0"/>
        <w:spacing w:line="360" w:lineRule="auto"/>
        <w:ind w:left="0" w:firstLine="709"/>
        <w:contextualSpacing w:val="0"/>
        <w:jc w:val="both"/>
        <w:rPr>
          <w:szCs w:val="24"/>
        </w:rPr>
      </w:pPr>
      <w:r>
        <w:rPr>
          <w:szCs w:val="24"/>
        </w:rPr>
        <w:t xml:space="preserve">Операционная система MS </w:t>
      </w:r>
      <w:r>
        <w:rPr>
          <w:sz w:val="22"/>
          <w:szCs w:val="22"/>
          <w:lang w:val="en-US"/>
        </w:rPr>
        <w:t>Windows 10 (11)</w:t>
      </w:r>
      <w:r>
        <w:rPr>
          <w:sz w:val="22"/>
          <w:szCs w:val="22"/>
        </w:rPr>
        <w:t>.</w:t>
      </w:r>
    </w:p>
    <w:p w14:paraId="5CB44D1C" w14:textId="64FEE9D6" w:rsidR="002C69F4" w:rsidRPr="00252E4C" w:rsidRDefault="002C69F4" w:rsidP="00824D1D">
      <w:pPr>
        <w:pStyle w:val="afa"/>
        <w:widowControl w:val="0"/>
        <w:numPr>
          <w:ilvl w:val="0"/>
          <w:numId w:val="10"/>
        </w:numPr>
        <w:tabs>
          <w:tab w:val="left" w:pos="1134"/>
        </w:tabs>
        <w:adjustRightInd w:val="0"/>
        <w:snapToGrid w:val="0"/>
        <w:spacing w:line="360" w:lineRule="auto"/>
        <w:ind w:left="0" w:firstLine="709"/>
        <w:contextualSpacing w:val="0"/>
        <w:jc w:val="both"/>
        <w:rPr>
          <w:szCs w:val="24"/>
        </w:rPr>
      </w:pPr>
      <w:r w:rsidRPr="00806465">
        <w:rPr>
          <w:color w:val="000000"/>
          <w:sz w:val="22"/>
          <w:szCs w:val="22"/>
        </w:rPr>
        <w:t>С</w:t>
      </w:r>
      <w:r>
        <w:rPr>
          <w:color w:val="000000"/>
          <w:sz w:val="22"/>
          <w:szCs w:val="22"/>
        </w:rPr>
        <w:t xml:space="preserve">истема управления </w:t>
      </w:r>
      <w:r w:rsidR="00252E4C">
        <w:rPr>
          <w:color w:val="000000"/>
          <w:sz w:val="22"/>
          <w:szCs w:val="22"/>
        </w:rPr>
        <w:t xml:space="preserve">базой </w:t>
      </w:r>
      <w:proofErr w:type="gramStart"/>
      <w:r w:rsidR="00252E4C">
        <w:rPr>
          <w:color w:val="000000"/>
          <w:sz w:val="22"/>
          <w:szCs w:val="22"/>
        </w:rPr>
        <w:t>данных</w:t>
      </w:r>
      <w:r>
        <w:rPr>
          <w:color w:val="000000"/>
          <w:sz w:val="22"/>
          <w:szCs w:val="22"/>
        </w:rPr>
        <w:t xml:space="preserve">  </w:t>
      </w:r>
      <w:r w:rsidRPr="00806465">
        <w:rPr>
          <w:sz w:val="22"/>
          <w:szCs w:val="22"/>
          <w:lang w:val="en-US" w:eastAsia="en-US"/>
        </w:rPr>
        <w:t>SQL</w:t>
      </w:r>
      <w:r>
        <w:rPr>
          <w:sz w:val="22"/>
          <w:szCs w:val="22"/>
          <w:lang w:val="en-US" w:eastAsia="en-US"/>
        </w:rPr>
        <w:t>ite</w:t>
      </w:r>
      <w:proofErr w:type="gramEnd"/>
      <w:r w:rsidRPr="00806465">
        <w:rPr>
          <w:sz w:val="22"/>
          <w:szCs w:val="22"/>
          <w:lang w:val="en-US" w:eastAsia="en-US"/>
        </w:rPr>
        <w:t xml:space="preserve"> </w:t>
      </w:r>
      <w:r w:rsidRPr="00806465">
        <w:rPr>
          <w:sz w:val="22"/>
          <w:szCs w:val="22"/>
          <w:lang w:eastAsia="en-US"/>
        </w:rPr>
        <w:t xml:space="preserve">(версия не ниже </w:t>
      </w:r>
      <w:r w:rsidRPr="00806465">
        <w:rPr>
          <w:sz w:val="22"/>
          <w:szCs w:val="22"/>
          <w:lang w:val="en-US" w:eastAsia="en-US"/>
        </w:rPr>
        <w:t>9.4.7</w:t>
      </w:r>
      <w:r w:rsidRPr="00806465">
        <w:rPr>
          <w:sz w:val="22"/>
          <w:szCs w:val="22"/>
          <w:lang w:eastAsia="en-US"/>
        </w:rPr>
        <w:t>)</w:t>
      </w:r>
      <w:r w:rsidR="00252E4C">
        <w:rPr>
          <w:sz w:val="22"/>
          <w:szCs w:val="22"/>
          <w:lang w:eastAsia="en-US"/>
        </w:rPr>
        <w:t>.</w:t>
      </w:r>
    </w:p>
    <w:p w14:paraId="7F899D6A" w14:textId="77777777" w:rsidR="00252E4C" w:rsidRPr="00252E4C" w:rsidRDefault="00252E4C" w:rsidP="00824D1D">
      <w:pPr>
        <w:pStyle w:val="afa"/>
        <w:widowControl w:val="0"/>
        <w:numPr>
          <w:ilvl w:val="0"/>
          <w:numId w:val="10"/>
        </w:numPr>
        <w:tabs>
          <w:tab w:val="left" w:pos="1134"/>
        </w:tabs>
        <w:adjustRightInd w:val="0"/>
        <w:snapToGrid w:val="0"/>
        <w:spacing w:line="360" w:lineRule="auto"/>
        <w:ind w:left="0" w:firstLine="709"/>
        <w:contextualSpacing w:val="0"/>
        <w:jc w:val="both"/>
        <w:rPr>
          <w:szCs w:val="24"/>
        </w:rPr>
      </w:pPr>
      <w:r w:rsidRPr="00806465">
        <w:rPr>
          <w:color w:val="000000"/>
          <w:sz w:val="22"/>
          <w:szCs w:val="22"/>
        </w:rPr>
        <w:t>Веб-браузер</w:t>
      </w:r>
      <w:r>
        <w:rPr>
          <w:color w:val="000000"/>
          <w:sz w:val="22"/>
          <w:szCs w:val="22"/>
        </w:rPr>
        <w:t xml:space="preserve"> </w:t>
      </w:r>
      <w:r w:rsidRPr="00806465">
        <w:rPr>
          <w:sz w:val="22"/>
          <w:szCs w:val="22"/>
          <w:lang w:val="en-US"/>
        </w:rPr>
        <w:t>Google</w:t>
      </w:r>
      <w:r w:rsidRPr="00806465">
        <w:rPr>
          <w:sz w:val="22"/>
          <w:szCs w:val="22"/>
        </w:rPr>
        <w:t xml:space="preserve"> </w:t>
      </w:r>
      <w:r w:rsidRPr="00806465">
        <w:rPr>
          <w:sz w:val="22"/>
          <w:szCs w:val="22"/>
          <w:lang w:val="en-US"/>
        </w:rPr>
        <w:t>Chrome</w:t>
      </w:r>
      <w:r>
        <w:rPr>
          <w:sz w:val="22"/>
          <w:szCs w:val="22"/>
          <w:lang w:val="en-US"/>
        </w:rPr>
        <w:t xml:space="preserve"> (в</w:t>
      </w:r>
      <w:r>
        <w:rPr>
          <w:sz w:val="22"/>
          <w:szCs w:val="22"/>
        </w:rPr>
        <w:t xml:space="preserve"> режиме киоск).</w:t>
      </w:r>
    </w:p>
    <w:p w14:paraId="72CDB4DB" w14:textId="42D747A7" w:rsidR="00252E4C" w:rsidRPr="00EA019A" w:rsidRDefault="00252E4C" w:rsidP="00824D1D">
      <w:pPr>
        <w:pStyle w:val="afa"/>
        <w:widowControl w:val="0"/>
        <w:numPr>
          <w:ilvl w:val="0"/>
          <w:numId w:val="10"/>
        </w:numPr>
        <w:tabs>
          <w:tab w:val="left" w:pos="1134"/>
        </w:tabs>
        <w:adjustRightInd w:val="0"/>
        <w:snapToGrid w:val="0"/>
        <w:spacing w:line="360" w:lineRule="auto"/>
        <w:ind w:left="0" w:firstLine="709"/>
        <w:contextualSpacing w:val="0"/>
        <w:jc w:val="both"/>
        <w:rPr>
          <w:szCs w:val="24"/>
        </w:rPr>
      </w:pPr>
      <w:r w:rsidRPr="00252E4C">
        <w:t>Телефонный аппарат с доработкой в части установки специализированных микрофона, динамика и контроллера, обеспечивающих ввод/вывод аудиосигналов на аудио вход/выход компьютера, а также USB</w:t>
      </w:r>
      <w:r w:rsidRPr="00252E4C">
        <w:rPr>
          <w:lang w:val="en-US"/>
        </w:rPr>
        <w:t>-</w:t>
      </w:r>
      <w:r w:rsidRPr="00252E4C">
        <w:t>контроллера для формирования управляющего сигнала размыкания/замыкания цепи положенной трубки телефона.</w:t>
      </w:r>
    </w:p>
    <w:p w14:paraId="16D9EC3E" w14:textId="1BED120A" w:rsidR="00EA019A" w:rsidRPr="00252E4C" w:rsidRDefault="00EA019A" w:rsidP="00824D1D">
      <w:pPr>
        <w:pStyle w:val="afa"/>
        <w:widowControl w:val="0"/>
        <w:numPr>
          <w:ilvl w:val="0"/>
          <w:numId w:val="10"/>
        </w:numPr>
        <w:tabs>
          <w:tab w:val="left" w:pos="1134"/>
        </w:tabs>
        <w:adjustRightInd w:val="0"/>
        <w:snapToGrid w:val="0"/>
        <w:spacing w:line="360" w:lineRule="auto"/>
        <w:ind w:left="0" w:firstLine="709"/>
        <w:contextualSpacing w:val="0"/>
        <w:jc w:val="both"/>
        <w:rPr>
          <w:szCs w:val="24"/>
        </w:rPr>
      </w:pPr>
      <w:r>
        <w:t xml:space="preserve">Внешняя, подключаемая системному блоку, акустическая система (при </w:t>
      </w:r>
      <w:proofErr w:type="spellStart"/>
      <w:r>
        <w:t>небходимости</w:t>
      </w:r>
      <w:proofErr w:type="spellEnd"/>
      <w:r>
        <w:t xml:space="preserve"> вывода телефонного разговора на громкую связь).</w:t>
      </w:r>
    </w:p>
    <w:p w14:paraId="7791C31E" w14:textId="58A01F6E" w:rsidR="00B65468" w:rsidRPr="00883133" w:rsidRDefault="00B65468" w:rsidP="00824D1D">
      <w:pPr>
        <w:widowControl w:val="0"/>
        <w:adjustRightInd w:val="0"/>
        <w:snapToGrid w:val="0"/>
        <w:spacing w:line="360" w:lineRule="auto"/>
        <w:ind w:firstLine="709"/>
        <w:jc w:val="both"/>
        <w:rPr>
          <w:szCs w:val="24"/>
        </w:rPr>
      </w:pPr>
    </w:p>
    <w:p w14:paraId="2DF740D3" w14:textId="70408ACF" w:rsidR="00D15103" w:rsidRPr="00883133" w:rsidRDefault="00D15103" w:rsidP="00824D1D">
      <w:pPr>
        <w:widowControl w:val="0"/>
        <w:adjustRightInd w:val="0"/>
        <w:snapToGrid w:val="0"/>
        <w:spacing w:line="360" w:lineRule="auto"/>
        <w:rPr>
          <w:szCs w:val="24"/>
        </w:rPr>
      </w:pPr>
      <w:r w:rsidRPr="00883133">
        <w:rPr>
          <w:szCs w:val="24"/>
        </w:rPr>
        <w:br w:type="page"/>
      </w:r>
    </w:p>
    <w:p w14:paraId="70E3C035" w14:textId="3039FBF2" w:rsidR="00E674A0" w:rsidRPr="00B80C26" w:rsidRDefault="00B80C26" w:rsidP="00824D1D">
      <w:pPr>
        <w:pStyle w:val="1"/>
        <w:keepNext w:val="0"/>
        <w:pageBreakBefore w:val="0"/>
        <w:widowControl w:val="0"/>
        <w:suppressAutoHyphens w:val="0"/>
        <w:adjustRightInd w:val="0"/>
        <w:snapToGrid w:val="0"/>
        <w:ind w:firstLine="709"/>
        <w:rPr>
          <w:b/>
          <w:bCs/>
          <w:lang w:val="ru-RU"/>
        </w:rPr>
      </w:pPr>
      <w:bookmarkStart w:id="3" w:name="_Toc227515958"/>
      <w:r w:rsidRPr="00B80C26">
        <w:rPr>
          <w:b/>
          <w:bCs/>
          <w:caps w:val="0"/>
          <w:lang w:val="ru-RU"/>
        </w:rPr>
        <w:lastRenderedPageBreak/>
        <w:t>ВЫПОЛНЕНИЕ ПРОГРАММЫ И СООБЩЕНИЯ ОПЕРАТОРУ</w:t>
      </w:r>
      <w:bookmarkEnd w:id="3"/>
    </w:p>
    <w:p w14:paraId="6C51AA69" w14:textId="61DD0056" w:rsidR="00E674A0" w:rsidRPr="00B80C26" w:rsidRDefault="00252E4C" w:rsidP="00824D1D">
      <w:pPr>
        <w:pStyle w:val="20"/>
        <w:keepNext w:val="0"/>
        <w:widowControl w:val="0"/>
        <w:adjustRightInd w:val="0"/>
        <w:snapToGrid w:val="0"/>
        <w:spacing w:before="0" w:after="0"/>
        <w:ind w:left="0" w:firstLine="709"/>
        <w:rPr>
          <w:b/>
          <w:bCs/>
        </w:rPr>
      </w:pPr>
      <w:bookmarkStart w:id="4" w:name="_Toc227515959"/>
      <w:r w:rsidRPr="00B80C26">
        <w:rPr>
          <w:b/>
          <w:bCs/>
        </w:rPr>
        <w:t>Установка</w:t>
      </w:r>
      <w:r w:rsidR="00E674A0" w:rsidRPr="00B80C26">
        <w:rPr>
          <w:b/>
          <w:bCs/>
        </w:rPr>
        <w:t xml:space="preserve"> и запуск </w:t>
      </w:r>
      <w:r w:rsidRPr="00B80C26">
        <w:rPr>
          <w:b/>
          <w:bCs/>
        </w:rPr>
        <w:t>Программы.</w:t>
      </w:r>
      <w:bookmarkEnd w:id="4"/>
    </w:p>
    <w:p w14:paraId="14037EF3" w14:textId="4F2678ED" w:rsidR="00564FEA" w:rsidRPr="00824D1D" w:rsidRDefault="004A1E5D" w:rsidP="00824D1D">
      <w:pPr>
        <w:pStyle w:val="af2"/>
        <w:widowControl w:val="0"/>
        <w:adjustRightInd w:val="0"/>
        <w:snapToGrid w:val="0"/>
        <w:spacing w:after="0" w:line="360" w:lineRule="auto"/>
        <w:ind w:left="0" w:firstLine="709"/>
        <w:jc w:val="both"/>
        <w:rPr>
          <w:szCs w:val="24"/>
        </w:rPr>
      </w:pPr>
      <w:r w:rsidRPr="00883133">
        <w:rPr>
          <w:szCs w:val="24"/>
        </w:rPr>
        <w:t xml:space="preserve">Для </w:t>
      </w:r>
      <w:r w:rsidR="00674875">
        <w:rPr>
          <w:szCs w:val="24"/>
        </w:rPr>
        <w:t>установки программы необходимо в среде операционной системы W</w:t>
      </w:r>
      <w:proofErr w:type="spellStart"/>
      <w:r w:rsidR="00674875">
        <w:rPr>
          <w:szCs w:val="24"/>
          <w:lang w:val="en-US"/>
        </w:rPr>
        <w:t>indows</w:t>
      </w:r>
      <w:proofErr w:type="spellEnd"/>
      <w:r w:rsidR="00674875">
        <w:rPr>
          <w:szCs w:val="24"/>
        </w:rPr>
        <w:t xml:space="preserve"> 10 (11)</w:t>
      </w:r>
      <w:r w:rsidR="00564FEA" w:rsidRPr="00883133">
        <w:rPr>
          <w:szCs w:val="24"/>
        </w:rPr>
        <w:t xml:space="preserve"> </w:t>
      </w:r>
      <w:r w:rsidR="00674875" w:rsidRPr="00824D1D">
        <w:rPr>
          <w:szCs w:val="24"/>
        </w:rPr>
        <w:t xml:space="preserve">запустить </w:t>
      </w:r>
      <w:r w:rsidR="00674875">
        <w:rPr>
          <w:szCs w:val="24"/>
        </w:rPr>
        <w:t>установочный файл</w:t>
      </w:r>
      <w:r w:rsidR="00824D1D">
        <w:rPr>
          <w:szCs w:val="24"/>
        </w:rPr>
        <w:t xml:space="preserve"> </w:t>
      </w:r>
      <w:r w:rsidR="00824D1D" w:rsidRPr="00824D1D">
        <w:rPr>
          <w:b/>
          <w:bCs/>
          <w:szCs w:val="24"/>
        </w:rPr>
        <w:t>mtk27_setup.exe</w:t>
      </w:r>
      <w:r w:rsidR="00824D1D">
        <w:rPr>
          <w:b/>
          <w:bCs/>
          <w:szCs w:val="24"/>
        </w:rPr>
        <w:t xml:space="preserve"> </w:t>
      </w:r>
      <w:r w:rsidR="00824D1D" w:rsidRPr="00824D1D">
        <w:rPr>
          <w:szCs w:val="24"/>
        </w:rPr>
        <w:t>пользователем</w:t>
      </w:r>
      <w:r w:rsidR="00824D1D">
        <w:rPr>
          <w:b/>
          <w:bCs/>
          <w:szCs w:val="24"/>
        </w:rPr>
        <w:t xml:space="preserve"> </w:t>
      </w:r>
      <w:r w:rsidR="00824D1D">
        <w:rPr>
          <w:szCs w:val="24"/>
        </w:rPr>
        <w:t>с правами администратора и разрешить Программе внесение изменений на устройстве (рис. 1).</w:t>
      </w:r>
    </w:p>
    <w:p w14:paraId="39D1AA78" w14:textId="11F9F57E" w:rsidR="009662CD" w:rsidRDefault="00865D8C" w:rsidP="00824D1D">
      <w:pPr>
        <w:pStyle w:val="af2"/>
        <w:widowControl w:val="0"/>
        <w:adjustRightInd w:val="0"/>
        <w:snapToGrid w:val="0"/>
        <w:spacing w:after="0" w:line="360" w:lineRule="auto"/>
        <w:ind w:left="0" w:firstLine="709"/>
        <w:jc w:val="both"/>
      </w:pPr>
      <w:r>
        <w:rPr>
          <w:noProof/>
          <w:lang w:eastAsia="ko-KR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63EE6B60" wp14:editId="616F6DFB">
                <wp:simplePos x="0" y="0"/>
                <wp:positionH relativeFrom="column">
                  <wp:posOffset>5715</wp:posOffset>
                </wp:positionH>
                <wp:positionV relativeFrom="page">
                  <wp:posOffset>2465070</wp:posOffset>
                </wp:positionV>
                <wp:extent cx="3059430" cy="2945765"/>
                <wp:effectExtent l="0" t="0" r="1270" b="635"/>
                <wp:wrapSquare wrapText="bothSides"/>
                <wp:docPr id="506152941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9430" cy="2945765"/>
                          <a:chOff x="0" y="0"/>
                          <a:chExt cx="3059430" cy="3120272"/>
                        </a:xfrm>
                      </wpg:grpSpPr>
                      <pic:pic xmlns:pic="http://schemas.openxmlformats.org/drawingml/2006/picture">
                        <pic:nvPicPr>
                          <pic:cNvPr id="174158249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430" cy="2742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05990" name="Надпись 1"/>
                        <wps:cNvSpPr txBox="1"/>
                        <wps:spPr>
                          <a:xfrm>
                            <a:off x="994528" y="2823328"/>
                            <a:ext cx="1003955" cy="2969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A1A906A" w14:textId="74B15C53" w:rsidR="00824D1D" w:rsidRDefault="00824D1D">
                              <w:r>
                                <w:t>Рисунок 1.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63EE6B60" id="Группа 2" o:spid="_x0000_s1026" style="position:absolute;left:0;text-align:left;margin-left:.45pt;margin-top:194.1pt;width:240.9pt;height:231.95pt;z-index:-251659264;mso-position-vertical-relative:page;mso-width-relative:margin;mso-height-relative:margin" coordsize="30594,31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width:30594;height:27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" o:spid="_x0000_s1028" type="#_x0000_t202" style="position:absolute;left:9945;top:28233;width:10039;height:2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" fillcolor="white [3201]" stroked="f" strokeweight=".5pt">
                  <v:textbox>
                    <w:txbxContent>
                      <w:p w14:paraId="4A1A906A" w14:textId="74B15C53" w:rsidR="00824D1D" w:rsidRDefault="00824D1D">
                        <w:r>
                          <w:t>Рисунок 1.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824D1D">
        <w:t>В следующем окне (рис. 2) рекомендуется согласиться с предложенным названием папки для установки Программы</w:t>
      </w:r>
      <w:r w:rsidR="009662CD">
        <w:t xml:space="preserve"> и продолжить установку. </w:t>
      </w:r>
    </w:p>
    <w:p w14:paraId="04FEFE4C" w14:textId="20B6E50E" w:rsidR="009662CD" w:rsidRDefault="00865D8C" w:rsidP="00865D8C">
      <w:pPr>
        <w:pStyle w:val="af2"/>
        <w:widowControl w:val="0"/>
        <w:adjustRightInd w:val="0"/>
        <w:snapToGrid w:val="0"/>
        <w:spacing w:after="0" w:line="360" w:lineRule="auto"/>
        <w:ind w:left="0" w:firstLine="709"/>
        <w:jc w:val="both"/>
      </w:pPr>
      <w:r>
        <w:t>Далее установщик</w:t>
      </w:r>
      <w:r w:rsidR="009662CD">
        <w:t xml:space="preserve"> </w:t>
      </w:r>
      <w:r>
        <w:t>предложит</w:t>
      </w:r>
      <w:r w:rsidR="009662CD">
        <w:t xml:space="preserve"> выбрать имя для папки с Программой в меню «Пуск» </w:t>
      </w:r>
      <w:r>
        <w:t>и</w:t>
      </w:r>
      <w:r w:rsidR="009662CD">
        <w:t xml:space="preserve"> созда</w:t>
      </w:r>
      <w:r>
        <w:t>ть</w:t>
      </w:r>
      <w:r w:rsidR="009662CD">
        <w:t xml:space="preserve"> ярлык Программы на рабочем столе компьютера </w:t>
      </w:r>
      <w:r>
        <w:t>(п</w:t>
      </w:r>
      <w:r w:rsidR="009662CD">
        <w:t>ри отсутствии такой необходимости соответствующую отметку нужно снять</w:t>
      </w:r>
      <w:r>
        <w:t>)</w:t>
      </w:r>
      <w:r w:rsidR="009662CD">
        <w:t>.</w:t>
      </w:r>
    </w:p>
    <w:p w14:paraId="4F7934E2" w14:textId="76A648F3" w:rsidR="00865D8C" w:rsidRDefault="00865D8C" w:rsidP="00865D8C">
      <w:pPr>
        <w:pStyle w:val="af2"/>
        <w:widowControl w:val="0"/>
        <w:adjustRightInd w:val="0"/>
        <w:snapToGrid w:val="0"/>
        <w:spacing w:after="0" w:line="360" w:lineRule="auto"/>
        <w:ind w:left="0" w:firstLine="709"/>
        <w:jc w:val="both"/>
      </w:pPr>
      <w:r>
        <w:t>При завершении работы установщик предлагается сразу запустить Программу. От этого действия можно отказаться, запустив потом программу с использование ярлыка на «Рабочем столе» или перезагрузив компьютер, так как Программа заносится в список автоматически загружаемых при запуске компьютера программ.</w:t>
      </w:r>
    </w:p>
    <w:p w14:paraId="2B76D115" w14:textId="06FE5EE5" w:rsidR="00865D8C" w:rsidRPr="00326A52" w:rsidRDefault="007A3730" w:rsidP="00865D8C">
      <w:pPr>
        <w:pStyle w:val="af2"/>
        <w:widowControl w:val="0"/>
        <w:adjustRightInd w:val="0"/>
        <w:snapToGrid w:val="0"/>
        <w:spacing w:after="0" w:line="360" w:lineRule="auto"/>
        <w:ind w:left="0" w:firstLine="709"/>
        <w:jc w:val="both"/>
        <w:rPr>
          <w:lang w:val="en-US"/>
        </w:rPr>
      </w:pPr>
      <w:r>
        <w:t xml:space="preserve">Основные файлы Программы размещаются в указанной при установке папке (по умолчанию </w:t>
      </w:r>
      <w:r w:rsidR="00326A52" w:rsidRPr="00326A52">
        <w:rPr>
          <w:b/>
          <w:bCs/>
          <w:lang w:val="en-US"/>
        </w:rPr>
        <w:t xml:space="preserve">C:\Programm </w:t>
      </w:r>
      <w:proofErr w:type="spellStart"/>
      <w:proofErr w:type="gramStart"/>
      <w:r w:rsidR="00326A52" w:rsidRPr="00326A52">
        <w:rPr>
          <w:b/>
          <w:bCs/>
          <w:lang w:val="en-US"/>
        </w:rPr>
        <w:t>Filse</w:t>
      </w:r>
      <w:proofErr w:type="spellEnd"/>
      <w:r w:rsidR="00326A52" w:rsidRPr="00326A52">
        <w:rPr>
          <w:b/>
          <w:bCs/>
          <w:lang w:val="en-US"/>
        </w:rPr>
        <w:t>(</w:t>
      </w:r>
      <w:proofErr w:type="gramEnd"/>
      <w:r w:rsidR="00326A52" w:rsidRPr="00326A52">
        <w:rPr>
          <w:b/>
          <w:bCs/>
          <w:lang w:val="en-US"/>
        </w:rPr>
        <w:t>86)\mtk27\</w:t>
      </w:r>
      <w:r w:rsidR="00326A52">
        <w:rPr>
          <w:lang w:val="en-US"/>
        </w:rPr>
        <w:t xml:space="preserve"> </w:t>
      </w:r>
      <w:r>
        <w:t>)</w:t>
      </w:r>
      <w:r w:rsidR="00326A52">
        <w:t xml:space="preserve">, а файлы базы данных Программы, используемых Программой изображений, аудио и видео роликов размещаются в папке </w:t>
      </w:r>
      <w:r w:rsidR="00326A52" w:rsidRPr="00326A52">
        <w:rPr>
          <w:b/>
          <w:bCs/>
          <w:lang w:val="en-US"/>
        </w:rPr>
        <w:t>C:\</w:t>
      </w:r>
      <w:r w:rsidR="00326A52">
        <w:rPr>
          <w:b/>
          <w:bCs/>
        </w:rPr>
        <w:t>Пользователи</w:t>
      </w:r>
      <w:r w:rsidR="00326A52">
        <w:rPr>
          <w:b/>
          <w:bCs/>
          <w:lang w:val="en-US"/>
        </w:rPr>
        <w:t>\&lt;</w:t>
      </w:r>
      <w:r w:rsidR="00326A52">
        <w:rPr>
          <w:b/>
          <w:bCs/>
        </w:rPr>
        <w:t>Имя пользователя ПК&gt;\</w:t>
      </w:r>
      <w:r w:rsidR="00326A52">
        <w:rPr>
          <w:b/>
          <w:bCs/>
          <w:lang w:val="en-US"/>
        </w:rPr>
        <w:t>mtk27\  .</w:t>
      </w:r>
    </w:p>
    <w:p w14:paraId="2C236DD4" w14:textId="474ED361" w:rsidR="00824D1D" w:rsidRDefault="00824D1D" w:rsidP="00865D8C">
      <w:pPr>
        <w:pStyle w:val="af2"/>
        <w:widowControl w:val="0"/>
        <w:adjustRightInd w:val="0"/>
        <w:snapToGrid w:val="0"/>
        <w:spacing w:after="0" w:line="360" w:lineRule="auto"/>
        <w:ind w:left="0"/>
        <w:jc w:val="both"/>
      </w:pPr>
    </w:p>
    <w:p w14:paraId="7A9B81A8" w14:textId="590FAFFC" w:rsidR="00564FEA" w:rsidRPr="00B80C26" w:rsidRDefault="00564FEA" w:rsidP="00EA019A">
      <w:pPr>
        <w:pStyle w:val="20"/>
        <w:keepNext w:val="0"/>
        <w:widowControl w:val="0"/>
        <w:adjustRightInd w:val="0"/>
        <w:snapToGrid w:val="0"/>
        <w:spacing w:before="0" w:after="0"/>
        <w:ind w:left="0" w:firstLine="709"/>
        <w:rPr>
          <w:b/>
          <w:bCs/>
        </w:rPr>
      </w:pPr>
      <w:bookmarkStart w:id="5" w:name="_Toc227515960"/>
      <w:r w:rsidRPr="00B80C26">
        <w:rPr>
          <w:b/>
          <w:bCs/>
        </w:rPr>
        <w:t>Основные средства отображения информации и органы управления</w:t>
      </w:r>
      <w:bookmarkEnd w:id="5"/>
    </w:p>
    <w:p w14:paraId="7E15ADDB" w14:textId="4371FB6C" w:rsidR="00EA019A" w:rsidRDefault="00EA019A" w:rsidP="00EA019A">
      <w:pPr>
        <w:spacing w:line="360" w:lineRule="auto"/>
        <w:ind w:firstLine="709"/>
      </w:pPr>
      <w:r>
        <w:t xml:space="preserve">Информационные сообщения, формируемые Программой, отображаются на мониторе </w:t>
      </w:r>
      <w:r w:rsidR="0014377A">
        <w:t xml:space="preserve">и в динамике телефонной трубки (во внешней акустической системе) </w:t>
      </w:r>
      <w:r>
        <w:t>в виде следующих информационных групп:</w:t>
      </w:r>
    </w:p>
    <w:p w14:paraId="5BAFA57F" w14:textId="5D4DB7B6" w:rsidR="00EA019A" w:rsidRDefault="00EA019A" w:rsidP="00EA019A">
      <w:pPr>
        <w:spacing w:line="360" w:lineRule="auto"/>
        <w:ind w:firstLine="709"/>
      </w:pPr>
      <w:r>
        <w:t>- видеоролики;</w:t>
      </w:r>
    </w:p>
    <w:p w14:paraId="1C91EBBC" w14:textId="74966C92" w:rsidR="00EA019A" w:rsidRDefault="00EA019A" w:rsidP="00EA019A">
      <w:pPr>
        <w:spacing w:line="360" w:lineRule="auto"/>
        <w:ind w:firstLine="709"/>
      </w:pPr>
      <w:r>
        <w:t>- синтезированные аудиосообщения;</w:t>
      </w:r>
    </w:p>
    <w:p w14:paraId="4DFC1C58" w14:textId="53F51E2F" w:rsidR="00EA019A" w:rsidRDefault="00EA019A" w:rsidP="00EA019A">
      <w:pPr>
        <w:spacing w:line="360" w:lineRule="auto"/>
        <w:ind w:firstLine="709"/>
      </w:pPr>
      <w:r>
        <w:t>- фрагменты из фонограмм речей В.И. Ленина;</w:t>
      </w:r>
    </w:p>
    <w:p w14:paraId="2AE1D8EA" w14:textId="41BF1FE5" w:rsidR="00EA019A" w:rsidRDefault="00EA019A" w:rsidP="00EA019A">
      <w:pPr>
        <w:spacing w:line="360" w:lineRule="auto"/>
        <w:ind w:firstLine="709"/>
      </w:pPr>
      <w:r>
        <w:t xml:space="preserve">- субтитры </w:t>
      </w:r>
      <w:r w:rsidR="0014377A">
        <w:t xml:space="preserve">к аудиороликам </w:t>
      </w:r>
      <w:r>
        <w:t>(на русском и английском языках)</w:t>
      </w:r>
      <w:r w:rsidR="0014377A">
        <w:t>;</w:t>
      </w:r>
    </w:p>
    <w:p w14:paraId="54E9C190" w14:textId="1B95A576" w:rsidR="0014377A" w:rsidRDefault="0014377A" w:rsidP="00EA019A">
      <w:pPr>
        <w:spacing w:line="360" w:lineRule="auto"/>
        <w:ind w:firstLine="709"/>
      </w:pPr>
      <w:r>
        <w:t>- служебные текстовые сообщения.</w:t>
      </w:r>
    </w:p>
    <w:p w14:paraId="5BFBD6DD" w14:textId="6463FD2C" w:rsidR="0014377A" w:rsidRDefault="0014377A" w:rsidP="0014377A">
      <w:pPr>
        <w:spacing w:line="360" w:lineRule="auto"/>
        <w:ind w:firstLine="709"/>
        <w:jc w:val="both"/>
      </w:pPr>
      <w:r>
        <w:lastRenderedPageBreak/>
        <w:t>Управление работой Программы в стандартном режиме использования осуществляется USB-контроллером замыкания/размыкания цепи телефонной трубки и голосовым воздействием посетителя на микрофон. Реакции Программы соответствуют сформированному алгоритму ее работы и заданным основным параметрам.</w:t>
      </w:r>
    </w:p>
    <w:p w14:paraId="53D43233" w14:textId="77777777" w:rsidR="0014377A" w:rsidRDefault="0014377A" w:rsidP="0014377A">
      <w:pPr>
        <w:spacing w:line="360" w:lineRule="auto"/>
        <w:ind w:firstLine="709"/>
        <w:jc w:val="both"/>
      </w:pPr>
    </w:p>
    <w:p w14:paraId="0B1A8371" w14:textId="21E07281" w:rsidR="0014377A" w:rsidRPr="00B80C26" w:rsidRDefault="0014377A" w:rsidP="00A074DC">
      <w:pPr>
        <w:pStyle w:val="20"/>
        <w:keepNext w:val="0"/>
        <w:widowControl w:val="0"/>
        <w:adjustRightInd w:val="0"/>
        <w:snapToGrid w:val="0"/>
        <w:spacing w:before="0" w:after="0"/>
        <w:ind w:left="0" w:firstLine="709"/>
        <w:rPr>
          <w:b/>
          <w:bCs/>
        </w:rPr>
      </w:pPr>
      <w:bookmarkStart w:id="6" w:name="_Toc499812295"/>
      <w:bookmarkStart w:id="7" w:name="_Toc227435281"/>
      <w:bookmarkStart w:id="8" w:name="_Toc227515961"/>
      <w:r w:rsidRPr="00B80C26">
        <w:rPr>
          <w:b/>
          <w:bCs/>
        </w:rPr>
        <w:t>Алгоритм Программы</w:t>
      </w:r>
      <w:bookmarkEnd w:id="6"/>
      <w:bookmarkEnd w:id="7"/>
      <w:bookmarkEnd w:id="8"/>
    </w:p>
    <w:p w14:paraId="1331484A" w14:textId="7520AEE1" w:rsidR="0014377A" w:rsidRPr="00A074DC" w:rsidRDefault="0014377A" w:rsidP="00A074DC">
      <w:pPr>
        <w:pStyle w:val="30"/>
        <w:widowControl w:val="0"/>
        <w:adjustRightInd w:val="0"/>
        <w:snapToGrid w:val="0"/>
        <w:spacing w:before="0" w:after="0"/>
        <w:ind w:left="0" w:firstLine="709"/>
        <w:rPr>
          <w:bCs w:val="0"/>
        </w:rPr>
      </w:pPr>
      <w:r w:rsidRPr="00A074DC">
        <w:rPr>
          <w:bCs w:val="0"/>
        </w:rPr>
        <w:t xml:space="preserve">В перерывах между использованием Программы посетителями в цикле </w:t>
      </w:r>
      <w:proofErr w:type="spellStart"/>
      <w:proofErr w:type="gramStart"/>
      <w:r w:rsidRPr="00A074DC">
        <w:rPr>
          <w:bCs w:val="0"/>
        </w:rPr>
        <w:t>вос</w:t>
      </w:r>
      <w:proofErr w:type="spellEnd"/>
      <w:r w:rsidR="00A074DC">
        <w:rPr>
          <w:bCs w:val="0"/>
        </w:rPr>
        <w:t>-</w:t>
      </w:r>
      <w:r w:rsidRPr="00A074DC">
        <w:rPr>
          <w:bCs w:val="0"/>
        </w:rPr>
        <w:t>производится</w:t>
      </w:r>
      <w:proofErr w:type="gramEnd"/>
      <w:r w:rsidRPr="00A074DC">
        <w:rPr>
          <w:bCs w:val="0"/>
        </w:rPr>
        <w:t xml:space="preserve"> зациклено видеоролик с архивными прижизненными киносъёмками Ленина (рис. </w:t>
      </w:r>
      <w:r w:rsidR="009B4D1E">
        <w:rPr>
          <w:bCs w:val="0"/>
        </w:rPr>
        <w:t>2</w:t>
      </w:r>
      <w:r w:rsidRPr="00A074DC">
        <w:rPr>
          <w:bCs w:val="0"/>
        </w:rPr>
        <w:t>).</w:t>
      </w:r>
    </w:p>
    <w:p w14:paraId="64AF083C" w14:textId="51FF38E8" w:rsidR="0014377A" w:rsidRPr="00A074DC" w:rsidRDefault="0014377A" w:rsidP="00A074DC">
      <w:pPr>
        <w:pStyle w:val="30"/>
        <w:widowControl w:val="0"/>
        <w:adjustRightInd w:val="0"/>
        <w:snapToGrid w:val="0"/>
        <w:spacing w:before="0" w:after="0"/>
        <w:ind w:left="0" w:firstLine="709"/>
        <w:rPr>
          <w:bCs w:val="0"/>
        </w:rPr>
      </w:pPr>
      <w:r w:rsidRPr="00A074DC">
        <w:rPr>
          <w:bCs w:val="0"/>
        </w:rPr>
        <w:t xml:space="preserve">После поднятия трубки на экране на фоне фотографии В.И. Ленина в кабинете на двух языках выводятся надписи: «Скажите в трубку: «У меня вопрос к товарищу Ленину» и </w:t>
      </w:r>
      <w:r w:rsidRPr="00A074DC">
        <w:rPr>
          <w:bCs w:val="0"/>
          <w:lang w:val="en-US"/>
        </w:rPr>
        <w:t>«I have a question for comrade Lenin»</w:t>
      </w:r>
      <w:r w:rsidRPr="00A074DC">
        <w:rPr>
          <w:bCs w:val="0"/>
        </w:rPr>
        <w:t xml:space="preserve"> (рис. </w:t>
      </w:r>
      <w:r w:rsidR="009B4D1E">
        <w:rPr>
          <w:bCs w:val="0"/>
        </w:rPr>
        <w:t>3</w:t>
      </w:r>
      <w:r w:rsidRPr="00A074DC">
        <w:rPr>
          <w:bCs w:val="0"/>
        </w:rPr>
        <w:t>).</w:t>
      </w:r>
    </w:p>
    <w:p w14:paraId="29DBDF55" w14:textId="77777777" w:rsidR="0014377A" w:rsidRPr="00A074DC" w:rsidRDefault="0014377A" w:rsidP="00A074DC">
      <w:pPr>
        <w:pStyle w:val="30"/>
        <w:widowControl w:val="0"/>
        <w:adjustRightInd w:val="0"/>
        <w:snapToGrid w:val="0"/>
        <w:spacing w:before="0" w:after="0"/>
        <w:ind w:left="0" w:firstLine="709"/>
        <w:rPr>
          <w:bCs w:val="0"/>
        </w:rPr>
      </w:pPr>
      <w:r w:rsidRPr="00A074DC">
        <w:rPr>
          <w:bCs w:val="0"/>
        </w:rPr>
        <w:t>После сказанной посетителем фразы определяется язык для дальнейшего использования при распознавании и выводе субтитров. Если язык не распознан, то далее по умолчанию Программа работает на русском языке.</w:t>
      </w:r>
    </w:p>
    <w:p w14:paraId="73138B2E" w14:textId="21A9D628" w:rsidR="0014377A" w:rsidRPr="00A074DC" w:rsidRDefault="0014377A" w:rsidP="00A074DC">
      <w:pPr>
        <w:pStyle w:val="30"/>
        <w:widowControl w:val="0"/>
        <w:adjustRightInd w:val="0"/>
        <w:snapToGrid w:val="0"/>
        <w:spacing w:before="0" w:after="0"/>
        <w:ind w:left="0" w:firstLine="709"/>
        <w:rPr>
          <w:bCs w:val="0"/>
        </w:rPr>
      </w:pPr>
      <w:r w:rsidRPr="00A074DC">
        <w:rPr>
          <w:bCs w:val="0"/>
        </w:rPr>
        <w:t xml:space="preserve"> На фоне заставки</w:t>
      </w:r>
      <w:r w:rsidRPr="00A074DC">
        <w:rPr>
          <w:bCs w:val="0"/>
          <w:lang w:val="en-US"/>
        </w:rPr>
        <w:t>:</w:t>
      </w:r>
      <w:r w:rsidRPr="00A074DC">
        <w:rPr>
          <w:bCs w:val="0"/>
        </w:rPr>
        <w:t xml:space="preserve"> воспроизводится аудиофайл с голосом телефонистки: «Ждите. Соединяю Вас с Владимиром Ильичом». На красной плашке внизу выводятся субтитры ответа телефонистки на распознанном языке (рис. </w:t>
      </w:r>
      <w:r w:rsidR="009B4D1E">
        <w:rPr>
          <w:bCs w:val="0"/>
        </w:rPr>
        <w:t>4</w:t>
      </w:r>
      <w:r w:rsidRPr="00A074DC">
        <w:rPr>
          <w:bCs w:val="0"/>
        </w:rPr>
        <w:t>).</w:t>
      </w:r>
    </w:p>
    <w:p w14:paraId="4FCF529B" w14:textId="33F97E9F" w:rsidR="0014377A" w:rsidRPr="00A074DC" w:rsidRDefault="0014377A" w:rsidP="00A074DC">
      <w:pPr>
        <w:pStyle w:val="30"/>
        <w:widowControl w:val="0"/>
        <w:adjustRightInd w:val="0"/>
        <w:snapToGrid w:val="0"/>
        <w:spacing w:before="0" w:after="0"/>
        <w:ind w:left="0" w:firstLine="709"/>
        <w:rPr>
          <w:bCs w:val="0"/>
        </w:rPr>
      </w:pPr>
      <w:r w:rsidRPr="00A074DC">
        <w:rPr>
          <w:bCs w:val="0"/>
        </w:rPr>
        <w:t xml:space="preserve">После нескольких гудков голосом В.И. Ленина выдается голосовое сообщение: «Здравствуйте, товарищ. Слушаю Вас», которое сопровождается субтитрами на красной плашке на распознанном языке (рис. </w:t>
      </w:r>
      <w:r w:rsidR="009B4D1E">
        <w:rPr>
          <w:bCs w:val="0"/>
        </w:rPr>
        <w:t>5</w:t>
      </w:r>
      <w:r w:rsidRPr="00A074DC">
        <w:rPr>
          <w:bCs w:val="0"/>
        </w:rPr>
        <w:t>).</w:t>
      </w:r>
    </w:p>
    <w:p w14:paraId="5FA0D78D" w14:textId="77777777" w:rsidR="0014377A" w:rsidRPr="00A074DC" w:rsidRDefault="0014377A" w:rsidP="00A074DC">
      <w:pPr>
        <w:pStyle w:val="30"/>
        <w:widowControl w:val="0"/>
        <w:adjustRightInd w:val="0"/>
        <w:snapToGrid w:val="0"/>
        <w:spacing w:before="0" w:after="0"/>
        <w:ind w:left="0" w:firstLine="709"/>
        <w:rPr>
          <w:bCs w:val="0"/>
        </w:rPr>
      </w:pPr>
      <w:r w:rsidRPr="00A074DC">
        <w:rPr>
          <w:bCs w:val="0"/>
        </w:rPr>
        <w:t xml:space="preserve">Посетитель в телефонную трубку зачитывает вопрос, выбранный из </w:t>
      </w:r>
      <w:proofErr w:type="spellStart"/>
      <w:r w:rsidRPr="00A074DC">
        <w:rPr>
          <w:bCs w:val="0"/>
        </w:rPr>
        <w:t>переченя</w:t>
      </w:r>
      <w:proofErr w:type="spellEnd"/>
      <w:r w:rsidRPr="00A074DC">
        <w:rPr>
          <w:bCs w:val="0"/>
        </w:rPr>
        <w:t xml:space="preserve"> вопросов. Перечень вопросов на двух языках лежит рядом с телефоном в виде набора ламинированных пластиковых листов.</w:t>
      </w:r>
    </w:p>
    <w:p w14:paraId="387A34DC" w14:textId="77777777" w:rsidR="0014377A" w:rsidRPr="00A074DC" w:rsidRDefault="0014377A" w:rsidP="00A074DC">
      <w:pPr>
        <w:pStyle w:val="30"/>
        <w:widowControl w:val="0"/>
        <w:adjustRightInd w:val="0"/>
        <w:snapToGrid w:val="0"/>
        <w:spacing w:before="0" w:after="0"/>
        <w:ind w:left="0" w:firstLine="709"/>
        <w:rPr>
          <w:bCs w:val="0"/>
        </w:rPr>
      </w:pPr>
      <w:r w:rsidRPr="00A074DC">
        <w:rPr>
          <w:bCs w:val="0"/>
        </w:rPr>
        <w:t>В случае нечетко произнесенного вопроса с низкой вероятностью распознавания в трубке телефона голосом В.И. Ленина выдается сообщение: «Вас плохо слышно. Повторите, пожалуйста». При повторном нечетко произнесенном вопросе голосом В.И. Ленина выдается сообщение: «Не понял Вас, еще раз повторите свой вопрос» Третий раз голосовое сообщение выдается голосом телефонистки: «Связь прервана, абонент Вас не слышит» Язык голосовых сообщений Ленина - исключительно русский</w:t>
      </w:r>
      <w:r w:rsidRPr="00A074DC">
        <w:rPr>
          <w:bCs w:val="0"/>
          <w:lang w:val="en-US"/>
        </w:rPr>
        <w:t xml:space="preserve">, </w:t>
      </w:r>
      <w:r w:rsidRPr="00A074DC">
        <w:rPr>
          <w:bCs w:val="0"/>
        </w:rPr>
        <w:t>не зависимо от языка, используемого посетителем</w:t>
      </w:r>
      <w:r w:rsidRPr="00A074DC">
        <w:rPr>
          <w:bCs w:val="0"/>
          <w:lang w:val="en-US"/>
        </w:rPr>
        <w:t>.</w:t>
      </w:r>
      <w:r w:rsidRPr="00A074DC">
        <w:rPr>
          <w:bCs w:val="0"/>
        </w:rPr>
        <w:t xml:space="preserve"> Все аудио сообщения сопровождаются субтитрами на красной плашке (внизу) на распознанном языке.</w:t>
      </w:r>
    </w:p>
    <w:p w14:paraId="0D3108D3" w14:textId="6B623460" w:rsidR="0039145D" w:rsidRPr="0039145D" w:rsidRDefault="0014377A" w:rsidP="0039145D">
      <w:pPr>
        <w:pStyle w:val="30"/>
        <w:widowControl w:val="0"/>
        <w:adjustRightInd w:val="0"/>
        <w:snapToGrid w:val="0"/>
        <w:spacing w:before="0" w:after="0"/>
        <w:ind w:left="0" w:firstLine="709"/>
        <w:rPr>
          <w:bCs w:val="0"/>
        </w:rPr>
      </w:pPr>
      <w:r w:rsidRPr="00A074DC">
        <w:rPr>
          <w:bCs w:val="0"/>
        </w:rPr>
        <w:t>После распознавания заданного вопроса формируется аудио ответ из соответствующих фрагментов фонозаписей В.И. Ленина. На распознанном языке на экране на серую плашку(сверху) выводится текст заданного посетителем вопроса</w:t>
      </w:r>
      <w:r w:rsidRPr="00A074DC">
        <w:rPr>
          <w:bCs w:val="0"/>
          <w:lang w:val="en-US"/>
        </w:rPr>
        <w:t xml:space="preserve">, </w:t>
      </w:r>
      <w:r w:rsidRPr="00A074DC">
        <w:rPr>
          <w:bCs w:val="0"/>
        </w:rPr>
        <w:t xml:space="preserve">на красную плашку(внизу) выводятся субтитры к аудиозаписи ответа Ленина (рис. </w:t>
      </w:r>
      <w:r w:rsidR="009B4D1E">
        <w:rPr>
          <w:bCs w:val="0"/>
        </w:rPr>
        <w:t>6</w:t>
      </w:r>
      <w:r w:rsidRPr="00A074DC">
        <w:rPr>
          <w:bCs w:val="0"/>
        </w:rPr>
        <w:t>).</w:t>
      </w:r>
    </w:p>
    <w:p w14:paraId="2044DF23" w14:textId="36E3A7C7" w:rsidR="0039145D" w:rsidRDefault="0039145D" w:rsidP="0039145D">
      <w:pPr>
        <w:pStyle w:val="30"/>
        <w:widowControl w:val="0"/>
        <w:adjustRightInd w:val="0"/>
        <w:snapToGrid w:val="0"/>
        <w:spacing w:before="0" w:after="0"/>
        <w:ind w:left="0" w:firstLine="709"/>
        <w:rPr>
          <w:bCs w:val="0"/>
        </w:rPr>
      </w:pPr>
      <w:r w:rsidRPr="00A074DC">
        <w:rPr>
          <w:bCs w:val="0"/>
        </w:rPr>
        <w:lastRenderedPageBreak/>
        <w:t>После окончания разговора голосом телефонистки выдается сообщение: «Сейчас Вы будите сфотографированы. Если Вы не хотите фотографироваться, положите телефонную трубку на рычаг» дублируемое субтитрами на распознанном ранее языке.</w:t>
      </w:r>
    </w:p>
    <w:p w14:paraId="08564628" w14:textId="300B3541" w:rsidR="0039145D" w:rsidRPr="0039145D" w:rsidRDefault="0039145D" w:rsidP="0039145D">
      <w:pPr>
        <w:pStyle w:val="30"/>
        <w:widowControl w:val="0"/>
        <w:adjustRightInd w:val="0"/>
        <w:snapToGrid w:val="0"/>
        <w:spacing w:before="0" w:after="0"/>
        <w:ind w:left="0" w:firstLine="709"/>
        <w:rPr>
          <w:bCs w:val="0"/>
        </w:rPr>
      </w:pPr>
      <w:r w:rsidRPr="00A074DC">
        <w:rPr>
          <w:bCs w:val="0"/>
        </w:rPr>
        <w:t>На экран выводится 5-секундный отсчет, после чего на экран выводится надпись «Идет фотографирование» и выполнятся фотографирование посетителя.</w:t>
      </w:r>
    </w:p>
    <w:p w14:paraId="20F5B080" w14:textId="77777777" w:rsidR="0014377A" w:rsidRPr="00A074DC" w:rsidRDefault="0014377A" w:rsidP="00A074DC">
      <w:pPr>
        <w:pStyle w:val="tdtext"/>
        <w:widowControl w:val="0"/>
        <w:adjustRightInd w:val="0"/>
        <w:snapToGrid w:val="0"/>
        <w:ind w:firstLine="709"/>
        <w:rPr>
          <w:rFonts w:ascii="Times New Roman" w:hAnsi="Times New Roman"/>
        </w:rPr>
      </w:pPr>
    </w:p>
    <w:p w14:paraId="5F65E1E1" w14:textId="058A3D0B" w:rsidR="0014377A" w:rsidRPr="00A074DC" w:rsidRDefault="0014377A" w:rsidP="00A074DC">
      <w:pPr>
        <w:pStyle w:val="tdtext"/>
        <w:widowControl w:val="0"/>
        <w:adjustRightInd w:val="0"/>
        <w:snapToGrid w:val="0"/>
        <w:ind w:firstLine="0"/>
        <w:rPr>
          <w:rFonts w:ascii="Times New Roman" w:hAnsi="Times New Roman"/>
        </w:rPr>
      </w:pPr>
      <w:r w:rsidRPr="00A074DC">
        <w:rPr>
          <w:rFonts w:ascii="Times New Roman" w:hAnsi="Times New Roman"/>
          <w:noProof/>
          <w:lang w:eastAsia="ko-KR"/>
        </w:rPr>
        <w:drawing>
          <wp:inline distT="0" distB="0" distL="0" distR="0" wp14:anchorId="3E1C21B0" wp14:editId="1373556B">
            <wp:extent cx="2970000" cy="1670400"/>
            <wp:effectExtent l="0" t="0" r="1905" b="6350"/>
            <wp:docPr id="16398976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97606" name="Рисунок 16398976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16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4DC">
        <w:rPr>
          <w:rFonts w:ascii="Times New Roman" w:hAnsi="Times New Roman"/>
        </w:rPr>
        <w:t xml:space="preserve">              </w:t>
      </w:r>
      <w:r w:rsidRPr="00A074DC">
        <w:rPr>
          <w:rFonts w:ascii="Times New Roman" w:hAnsi="Times New Roman"/>
          <w:noProof/>
          <w:lang w:eastAsia="ko-KR"/>
        </w:rPr>
        <w:drawing>
          <wp:inline distT="0" distB="0" distL="0" distR="0" wp14:anchorId="700E9C16" wp14:editId="342891EF">
            <wp:extent cx="2970000" cy="1670400"/>
            <wp:effectExtent l="0" t="0" r="1905" b="6350"/>
            <wp:docPr id="2606180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18006" name="Рисунок 2606180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16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08CB" w14:textId="2BABFFEF" w:rsidR="0014377A" w:rsidRPr="00A074DC" w:rsidRDefault="00A074DC" w:rsidP="00A074DC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 w:rsidRPr="00A074DC">
        <w:rPr>
          <w:rFonts w:ascii="Times New Roman" w:hAnsi="Times New Roman"/>
        </w:rPr>
        <w:t xml:space="preserve">Рисунок </w:t>
      </w:r>
      <w:r w:rsidR="009B4D1E">
        <w:rPr>
          <w:rFonts w:ascii="Times New Roman" w:hAnsi="Times New Roman"/>
        </w:rPr>
        <w:t>2</w:t>
      </w:r>
      <w:r w:rsidRPr="00A074DC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                                                                              </w:t>
      </w:r>
      <w:r w:rsidR="0014377A" w:rsidRPr="00A074DC">
        <w:rPr>
          <w:rFonts w:ascii="Times New Roman" w:hAnsi="Times New Roman"/>
        </w:rPr>
        <w:t xml:space="preserve">Рисунок </w:t>
      </w:r>
      <w:r w:rsidR="009B4D1E">
        <w:rPr>
          <w:rFonts w:ascii="Times New Roman" w:hAnsi="Times New Roman"/>
        </w:rPr>
        <w:t>3</w:t>
      </w:r>
      <w:r w:rsidR="0014377A" w:rsidRPr="00A074DC">
        <w:rPr>
          <w:rFonts w:ascii="Times New Roman" w:hAnsi="Times New Roman"/>
        </w:rPr>
        <w:t>.</w:t>
      </w:r>
    </w:p>
    <w:p w14:paraId="643C469C" w14:textId="77777777" w:rsidR="0014377A" w:rsidRPr="00A074DC" w:rsidRDefault="0014377A" w:rsidP="00A074DC">
      <w:pPr>
        <w:pStyle w:val="tdtext"/>
        <w:widowControl w:val="0"/>
        <w:adjustRightInd w:val="0"/>
        <w:snapToGrid w:val="0"/>
        <w:ind w:firstLine="709"/>
        <w:jc w:val="center"/>
        <w:rPr>
          <w:rFonts w:ascii="Times New Roman" w:hAnsi="Times New Roman"/>
        </w:rPr>
      </w:pPr>
    </w:p>
    <w:p w14:paraId="6F245263" w14:textId="79E7171C" w:rsidR="0014377A" w:rsidRPr="00A074DC" w:rsidRDefault="0014377A" w:rsidP="00A074DC">
      <w:pPr>
        <w:pStyle w:val="tdtext"/>
        <w:widowControl w:val="0"/>
        <w:adjustRightInd w:val="0"/>
        <w:snapToGrid w:val="0"/>
        <w:ind w:firstLine="0"/>
        <w:rPr>
          <w:rFonts w:ascii="Times New Roman" w:hAnsi="Times New Roman"/>
        </w:rPr>
      </w:pPr>
      <w:r w:rsidRPr="00A074DC">
        <w:rPr>
          <w:rFonts w:ascii="Times New Roman" w:hAnsi="Times New Roman"/>
          <w:noProof/>
          <w:lang w:eastAsia="ko-KR"/>
        </w:rPr>
        <w:drawing>
          <wp:inline distT="0" distB="0" distL="0" distR="0" wp14:anchorId="02207C9B" wp14:editId="647D40B7">
            <wp:extent cx="2970000" cy="1670400"/>
            <wp:effectExtent l="0" t="0" r="1905" b="6350"/>
            <wp:docPr id="2782158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15810" name="Рисунок 2782158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16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4DC">
        <w:rPr>
          <w:rFonts w:ascii="Times New Roman" w:hAnsi="Times New Roman"/>
        </w:rPr>
        <w:t xml:space="preserve">             </w:t>
      </w:r>
      <w:r w:rsidRPr="00A074DC">
        <w:rPr>
          <w:rFonts w:ascii="Times New Roman" w:hAnsi="Times New Roman"/>
          <w:noProof/>
          <w:lang w:eastAsia="ko-KR"/>
        </w:rPr>
        <w:drawing>
          <wp:inline distT="0" distB="0" distL="0" distR="0" wp14:anchorId="79844DE5" wp14:editId="1F824AD3">
            <wp:extent cx="2970000" cy="1670400"/>
            <wp:effectExtent l="0" t="0" r="1905" b="6350"/>
            <wp:docPr id="1471588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8818" name="Рисунок 1471588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16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7D3B" w14:textId="2B35E190" w:rsidR="0014377A" w:rsidRPr="00A074DC" w:rsidRDefault="00A074DC" w:rsidP="00A074DC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 w:rsidRPr="00A074DC">
        <w:rPr>
          <w:rFonts w:ascii="Times New Roman" w:hAnsi="Times New Roman"/>
        </w:rPr>
        <w:t xml:space="preserve">Рисунок </w:t>
      </w:r>
      <w:r w:rsidR="009B4D1E">
        <w:rPr>
          <w:rFonts w:ascii="Times New Roman" w:hAnsi="Times New Roman"/>
        </w:rPr>
        <w:t>4</w:t>
      </w:r>
      <w:r w:rsidRPr="00A074DC"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                                                                              </w:t>
      </w:r>
      <w:r w:rsidR="0014377A" w:rsidRPr="00A074DC">
        <w:rPr>
          <w:rFonts w:ascii="Times New Roman" w:hAnsi="Times New Roman"/>
        </w:rPr>
        <w:t xml:space="preserve">Рисунок </w:t>
      </w:r>
      <w:r w:rsidR="009B4D1E">
        <w:rPr>
          <w:rFonts w:ascii="Times New Roman" w:hAnsi="Times New Roman"/>
        </w:rPr>
        <w:t>5</w:t>
      </w:r>
      <w:r w:rsidR="0014377A" w:rsidRPr="00A074DC">
        <w:rPr>
          <w:rFonts w:ascii="Times New Roman" w:hAnsi="Times New Roman"/>
        </w:rPr>
        <w:t>.</w:t>
      </w:r>
    </w:p>
    <w:p w14:paraId="47A83360" w14:textId="77777777" w:rsidR="0014377A" w:rsidRPr="00A074DC" w:rsidRDefault="0014377A" w:rsidP="00A074DC">
      <w:pPr>
        <w:pStyle w:val="tdtext"/>
        <w:widowControl w:val="0"/>
        <w:adjustRightInd w:val="0"/>
        <w:snapToGrid w:val="0"/>
        <w:ind w:firstLine="709"/>
        <w:rPr>
          <w:rFonts w:ascii="Times New Roman" w:hAnsi="Times New Roman"/>
        </w:rPr>
      </w:pPr>
    </w:p>
    <w:p w14:paraId="5975E817" w14:textId="3AA89DBE" w:rsidR="0014377A" w:rsidRPr="00A074DC" w:rsidRDefault="0014377A" w:rsidP="0039145D">
      <w:pPr>
        <w:pStyle w:val="tdtext"/>
        <w:widowControl w:val="0"/>
        <w:adjustRightInd w:val="0"/>
        <w:snapToGrid w:val="0"/>
        <w:ind w:firstLine="0"/>
        <w:rPr>
          <w:rFonts w:ascii="Times New Roman" w:hAnsi="Times New Roman"/>
        </w:rPr>
      </w:pPr>
      <w:r w:rsidRPr="00A074DC">
        <w:rPr>
          <w:rFonts w:ascii="Times New Roman" w:hAnsi="Times New Roman"/>
          <w:noProof/>
          <w:lang w:eastAsia="ko-KR"/>
        </w:rPr>
        <w:drawing>
          <wp:inline distT="0" distB="0" distL="0" distR="0" wp14:anchorId="09064223" wp14:editId="60EA81CC">
            <wp:extent cx="2970000" cy="1670400"/>
            <wp:effectExtent l="0" t="0" r="1905" b="6350"/>
            <wp:docPr id="101833076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30766" name="Рисунок 10183307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16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145D">
        <w:rPr>
          <w:rFonts w:ascii="Times New Roman" w:hAnsi="Times New Roman"/>
        </w:rPr>
        <w:t xml:space="preserve">             </w:t>
      </w:r>
      <w:r w:rsidRPr="00A074DC">
        <w:rPr>
          <w:rFonts w:ascii="Times New Roman" w:hAnsi="Times New Roman"/>
          <w:noProof/>
          <w:lang w:eastAsia="ko-KR"/>
        </w:rPr>
        <w:drawing>
          <wp:inline distT="0" distB="0" distL="0" distR="0" wp14:anchorId="0BCD1520" wp14:editId="2C695B91">
            <wp:extent cx="2970000" cy="1670400"/>
            <wp:effectExtent l="0" t="0" r="1905" b="6350"/>
            <wp:docPr id="184403025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30256" name="Рисунок 184403025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000" cy="16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5D0E" w14:textId="485D5325" w:rsidR="0014377A" w:rsidRPr="00A074DC" w:rsidRDefault="00A074DC" w:rsidP="0039145D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 w:rsidRPr="00A074DC">
        <w:rPr>
          <w:rFonts w:ascii="Times New Roman" w:hAnsi="Times New Roman"/>
        </w:rPr>
        <w:t xml:space="preserve">Рисунок </w:t>
      </w:r>
      <w:r w:rsidR="009B4D1E">
        <w:rPr>
          <w:rFonts w:ascii="Times New Roman" w:hAnsi="Times New Roman"/>
        </w:rPr>
        <w:t>6</w:t>
      </w:r>
      <w:r w:rsidRPr="00A074DC">
        <w:rPr>
          <w:rFonts w:ascii="Times New Roman" w:hAnsi="Times New Roman"/>
        </w:rPr>
        <w:t>.</w:t>
      </w:r>
      <w:r w:rsidR="0039145D">
        <w:rPr>
          <w:rFonts w:ascii="Times New Roman" w:hAnsi="Times New Roman"/>
        </w:rPr>
        <w:t xml:space="preserve">                                                                             </w:t>
      </w:r>
      <w:r w:rsidR="0014377A" w:rsidRPr="00A074DC">
        <w:rPr>
          <w:rFonts w:ascii="Times New Roman" w:hAnsi="Times New Roman"/>
        </w:rPr>
        <w:t xml:space="preserve">Рисунок </w:t>
      </w:r>
      <w:r w:rsidR="009B4D1E">
        <w:rPr>
          <w:rFonts w:ascii="Times New Roman" w:hAnsi="Times New Roman"/>
        </w:rPr>
        <w:t>7</w:t>
      </w:r>
      <w:r w:rsidR="0014377A" w:rsidRPr="00A074DC">
        <w:rPr>
          <w:rFonts w:ascii="Times New Roman" w:hAnsi="Times New Roman"/>
        </w:rPr>
        <w:t>.</w:t>
      </w:r>
    </w:p>
    <w:p w14:paraId="08F95679" w14:textId="1BCED161" w:rsidR="0014377A" w:rsidRPr="00A074DC" w:rsidRDefault="0039145D" w:rsidP="00A074DC">
      <w:pPr>
        <w:pStyle w:val="tdtext"/>
        <w:widowControl w:val="0"/>
        <w:adjustRightInd w:val="0"/>
        <w:snapToGrid w:val="0"/>
        <w:ind w:firstLine="709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w:lastRenderedPageBreak/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5AD4686D" wp14:editId="7521CAAE">
                <wp:simplePos x="0" y="0"/>
                <wp:positionH relativeFrom="column">
                  <wp:posOffset>-168910</wp:posOffset>
                </wp:positionH>
                <wp:positionV relativeFrom="paragraph">
                  <wp:posOffset>216535</wp:posOffset>
                </wp:positionV>
                <wp:extent cx="2969895" cy="1941195"/>
                <wp:effectExtent l="0" t="0" r="1905" b="0"/>
                <wp:wrapSquare wrapText="bothSides"/>
                <wp:docPr id="160147119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69895" cy="1941195"/>
                          <a:chOff x="0" y="0"/>
                          <a:chExt cx="2969895" cy="1941271"/>
                        </a:xfrm>
                      </wpg:grpSpPr>
                      <pic:pic xmlns:pic="http://schemas.openxmlformats.org/drawingml/2006/picture">
                        <pic:nvPicPr>
                          <pic:cNvPr id="620537519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895" cy="1670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1375337" name="Надпись 1"/>
                        <wps:cNvSpPr txBox="1"/>
                        <wps:spPr>
                          <a:xfrm>
                            <a:off x="1069942" y="1682181"/>
                            <a:ext cx="883920" cy="2590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C8BAFC" w14:textId="30BAEA5F" w:rsidR="0039145D" w:rsidRPr="002B7AB2" w:rsidRDefault="0039145D" w:rsidP="0039145D">
                              <w:pPr>
                                <w:pStyle w:val="tdtext"/>
                                <w:widowControl w:val="0"/>
                                <w:adjustRightInd w:val="0"/>
                                <w:snapToGrid w:val="0"/>
                                <w:ind w:firstLine="0"/>
                                <w:jc w:val="center"/>
                                <w:rPr>
                                  <w:rFonts w:ascii="Times New Roman" w:hAnsi="Times New Roman"/>
                                </w:rPr>
                              </w:pPr>
                              <w:r w:rsidRPr="00A074DC">
                                <w:rPr>
                                  <w:rFonts w:ascii="Times New Roman" w:hAnsi="Times New Roman"/>
                                </w:rPr>
                                <w:t xml:space="preserve">Рисунок </w:t>
                              </w:r>
                              <w:r w:rsidR="009B4D1E">
                                <w:rPr>
                                  <w:rFonts w:ascii="Times New Roman" w:hAnsi="Times New Roman"/>
                                </w:rPr>
                                <w:t>8</w:t>
                              </w:r>
                              <w:r w:rsidRPr="00A074DC">
                                <w:rPr>
                                  <w:rFonts w:ascii="Times New Roman" w:hAnsi="Times New Roman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w14:anchorId="5AD4686D" id="Группа 5" o:spid="_x0000_s1029" style="position:absolute;left:0;text-align:left;margin-left:-13.3pt;margin-top:17.05pt;width:233.85pt;height:152.85pt;z-index:251686912" coordsize="29698,194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">
                <v:shape id="Рисунок 10" o:spid="_x0000_s1030" type="#_x0000_t75" style="position:absolute;width:29698;height:16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">
                  <v:imagedata r:id="rId18" o:title=""/>
                </v:shape>
                <v:shape id="Надпись 1" o:spid="_x0000_s1031" type="#_x0000_t202" style="position:absolute;left:10699;top:16821;width:8839;height:259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" filled="f" stroked="f" strokeweight=".5pt">
                  <v:fill o:detectmouseclick="t"/>
                  <v:textbox>
                    <w:txbxContent>
                      <w:p w14:paraId="10C8BAFC" w14:textId="30BAEA5F" w:rsidR="0039145D" w:rsidRPr="002B7AB2" w:rsidRDefault="0039145D" w:rsidP="0039145D">
                        <w:pPr>
                          <w:pStyle w:val="tdtext"/>
                          <w:widowControl w:val="0"/>
                          <w:adjustRightInd w:val="0"/>
                          <w:snapToGrid w:val="0"/>
                          <w:ind w:firstLine="0"/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A074DC">
                          <w:rPr>
                            <w:rFonts w:ascii="Times New Roman" w:hAnsi="Times New Roman"/>
                          </w:rPr>
                          <w:t xml:space="preserve">Рисунок </w:t>
                        </w:r>
                        <w:r w:rsidR="009B4D1E">
                          <w:rPr>
                            <w:rFonts w:ascii="Times New Roman" w:hAnsi="Times New Roman"/>
                          </w:rPr>
                          <w:t>8</w:t>
                        </w:r>
                        <w:r w:rsidRPr="00A074DC">
                          <w:rPr>
                            <w:rFonts w:ascii="Times New Roman" w:hAnsi="Times New Roman"/>
                          </w:rPr>
                          <w:t>.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62A1A9AF" w14:textId="61C348DB" w:rsidR="0014377A" w:rsidRPr="00A074DC" w:rsidRDefault="0014377A" w:rsidP="00A074DC">
      <w:pPr>
        <w:pStyle w:val="30"/>
        <w:widowControl w:val="0"/>
        <w:adjustRightInd w:val="0"/>
        <w:snapToGrid w:val="0"/>
        <w:spacing w:before="0" w:after="0"/>
        <w:ind w:left="0" w:firstLine="709"/>
        <w:rPr>
          <w:bCs w:val="0"/>
        </w:rPr>
      </w:pPr>
      <w:r w:rsidRPr="00A074DC">
        <w:rPr>
          <w:bCs w:val="0"/>
        </w:rPr>
        <w:t>Программой выполняется фотомонтаж фотографий посетителя с фоновыми фотографиями В.И. Ленина в рабочем кабинете.</w:t>
      </w:r>
    </w:p>
    <w:p w14:paraId="6EF78D64" w14:textId="1DF20185" w:rsidR="0014377A" w:rsidRPr="00A074DC" w:rsidRDefault="0014377A" w:rsidP="00A074DC">
      <w:pPr>
        <w:pStyle w:val="30"/>
        <w:widowControl w:val="0"/>
        <w:adjustRightInd w:val="0"/>
        <w:snapToGrid w:val="0"/>
        <w:spacing w:before="0" w:after="0"/>
        <w:ind w:left="0" w:firstLine="709"/>
        <w:rPr>
          <w:bCs w:val="0"/>
        </w:rPr>
      </w:pPr>
      <w:r w:rsidRPr="00A074DC">
        <w:rPr>
          <w:bCs w:val="0"/>
        </w:rPr>
        <w:t xml:space="preserve">На экран монитора выводятся варианты фотомонтажа со сделанными фотографиями и надпись: «Назовите в трубку номер выбранной фотографии и после этого положите, пожалуйста, трубку». Посетитель в трубку телефона называет номер выбранного им варианта фотографии и кладет трубку телефона (рис. </w:t>
      </w:r>
      <w:r w:rsidR="009B4D1E">
        <w:rPr>
          <w:bCs w:val="0"/>
        </w:rPr>
        <w:t>7</w:t>
      </w:r>
      <w:r w:rsidRPr="00A074DC">
        <w:rPr>
          <w:bCs w:val="0"/>
        </w:rPr>
        <w:t>).</w:t>
      </w:r>
    </w:p>
    <w:p w14:paraId="29F827F8" w14:textId="3C85CE14" w:rsidR="0014377A" w:rsidRPr="00A074DC" w:rsidRDefault="0014377A" w:rsidP="00A074DC">
      <w:pPr>
        <w:pStyle w:val="30"/>
        <w:widowControl w:val="0"/>
        <w:adjustRightInd w:val="0"/>
        <w:snapToGrid w:val="0"/>
        <w:spacing w:before="0" w:after="0"/>
        <w:ind w:left="0" w:firstLine="709"/>
        <w:rPr>
          <w:bCs w:val="0"/>
        </w:rPr>
      </w:pPr>
      <w:r w:rsidRPr="00A074DC">
        <w:rPr>
          <w:bCs w:val="0"/>
        </w:rPr>
        <w:t xml:space="preserve"> На экран выводится </w:t>
      </w:r>
      <w:r w:rsidRPr="00A074DC">
        <w:rPr>
          <w:bCs w:val="0"/>
          <w:lang w:val="en-US"/>
        </w:rPr>
        <w:t>QR</w:t>
      </w:r>
      <w:r w:rsidRPr="00A074DC">
        <w:rPr>
          <w:bCs w:val="0"/>
        </w:rPr>
        <w:t xml:space="preserve">-код, содержащий </w:t>
      </w:r>
      <w:r w:rsidRPr="00A074DC">
        <w:rPr>
          <w:bCs w:val="0"/>
          <w:lang w:val="en-US"/>
        </w:rPr>
        <w:t>web</w:t>
      </w:r>
      <w:r w:rsidRPr="00A074DC">
        <w:rPr>
          <w:bCs w:val="0"/>
        </w:rPr>
        <w:t>-ссылку на запись данного разговора и подготовленную фотографию (рис.</w:t>
      </w:r>
      <w:r w:rsidR="009B4D1E">
        <w:rPr>
          <w:bCs w:val="0"/>
        </w:rPr>
        <w:t>8</w:t>
      </w:r>
      <w:r w:rsidRPr="00A074DC">
        <w:rPr>
          <w:bCs w:val="0"/>
        </w:rPr>
        <w:t>).</w:t>
      </w:r>
    </w:p>
    <w:p w14:paraId="30222B7D" w14:textId="77777777" w:rsidR="0014377A" w:rsidRPr="00A074DC" w:rsidRDefault="0014377A" w:rsidP="00A074DC">
      <w:pPr>
        <w:pStyle w:val="30"/>
        <w:widowControl w:val="0"/>
        <w:adjustRightInd w:val="0"/>
        <w:snapToGrid w:val="0"/>
        <w:spacing w:before="0" w:after="0"/>
        <w:ind w:left="0" w:firstLine="709"/>
        <w:rPr>
          <w:bCs w:val="0"/>
        </w:rPr>
      </w:pPr>
      <w:r w:rsidRPr="00A074DC">
        <w:rPr>
          <w:bCs w:val="0"/>
        </w:rPr>
        <w:t xml:space="preserve">Посетитель имеет возможность считать </w:t>
      </w:r>
      <w:r w:rsidRPr="00A074DC">
        <w:rPr>
          <w:bCs w:val="0"/>
          <w:lang w:val="en-US"/>
        </w:rPr>
        <w:t>QR</w:t>
      </w:r>
      <w:r w:rsidRPr="00A074DC">
        <w:rPr>
          <w:bCs w:val="0"/>
        </w:rPr>
        <w:t>-код на свой смартфон и скачать по ссылке фотографию.</w:t>
      </w:r>
    </w:p>
    <w:p w14:paraId="29EB1E72" w14:textId="77777777" w:rsidR="0014377A" w:rsidRPr="00A074DC" w:rsidRDefault="0014377A" w:rsidP="00A074DC">
      <w:pPr>
        <w:pStyle w:val="30"/>
        <w:widowControl w:val="0"/>
        <w:adjustRightInd w:val="0"/>
        <w:snapToGrid w:val="0"/>
        <w:spacing w:before="0" w:after="0"/>
        <w:ind w:left="0" w:firstLine="709"/>
        <w:rPr>
          <w:bCs w:val="0"/>
        </w:rPr>
      </w:pPr>
      <w:r w:rsidRPr="00A074DC">
        <w:rPr>
          <w:bCs w:val="0"/>
        </w:rPr>
        <w:t>При распознавании административно запрещенных к употреблению слов на русском языке или Английском языке незамедлительно раздается голос Ленина: «Феликс Эдмундович, побеседуйте, пожалуйста, с товарищем!».</w:t>
      </w:r>
      <w:bookmarkStart w:id="9" w:name="_Toc499626841"/>
      <w:bookmarkStart w:id="10" w:name="_Toc499812297"/>
    </w:p>
    <w:p w14:paraId="3BFBD28E" w14:textId="77777777" w:rsidR="0014377A" w:rsidRPr="00A074DC" w:rsidRDefault="0014377A" w:rsidP="00A074DC">
      <w:pPr>
        <w:pStyle w:val="30"/>
        <w:widowControl w:val="0"/>
        <w:adjustRightInd w:val="0"/>
        <w:snapToGrid w:val="0"/>
        <w:spacing w:before="0" w:after="0"/>
        <w:ind w:left="0" w:firstLine="709"/>
        <w:rPr>
          <w:bCs w:val="0"/>
        </w:rPr>
      </w:pPr>
      <w:r w:rsidRPr="00A074DC">
        <w:rPr>
          <w:bCs w:val="0"/>
        </w:rPr>
        <w:t xml:space="preserve">После того, как посетитель положил трубку на рычаги телефона через заданное для считывания </w:t>
      </w:r>
      <w:r w:rsidRPr="00A074DC">
        <w:rPr>
          <w:bCs w:val="0"/>
          <w:lang w:val="en-US"/>
        </w:rPr>
        <w:t>QR</w:t>
      </w:r>
      <w:r w:rsidRPr="00A074DC">
        <w:rPr>
          <w:bCs w:val="0"/>
        </w:rPr>
        <w:t>-кода время, Программа возвращается в режим ожидания с проигрыванием фонового видеоролика.</w:t>
      </w:r>
    </w:p>
    <w:p w14:paraId="46C974F1" w14:textId="77777777" w:rsidR="0014377A" w:rsidRPr="00092C73" w:rsidRDefault="0014377A" w:rsidP="0014377A">
      <w:pPr>
        <w:pStyle w:val="tdtext"/>
        <w:widowControl w:val="0"/>
        <w:adjustRightInd w:val="0"/>
        <w:snapToGrid w:val="0"/>
        <w:rPr>
          <w:rFonts w:eastAsia="Arial Unicode MS"/>
        </w:rPr>
      </w:pPr>
    </w:p>
    <w:p w14:paraId="399815D9" w14:textId="77777777" w:rsidR="0014377A" w:rsidRPr="00B80C26" w:rsidRDefault="0014377A" w:rsidP="00B80C26">
      <w:pPr>
        <w:pStyle w:val="20"/>
        <w:keepNext w:val="0"/>
        <w:widowControl w:val="0"/>
        <w:adjustRightInd w:val="0"/>
        <w:snapToGrid w:val="0"/>
        <w:spacing w:before="0" w:after="0"/>
        <w:ind w:left="1707" w:hanging="856"/>
        <w:rPr>
          <w:b/>
          <w:bCs/>
        </w:rPr>
      </w:pPr>
      <w:bookmarkStart w:id="11" w:name="_Toc227435282"/>
      <w:bookmarkStart w:id="12" w:name="_Toc227515962"/>
      <w:r w:rsidRPr="00B80C26">
        <w:rPr>
          <w:b/>
          <w:bCs/>
        </w:rPr>
        <w:t>Структура Программы с описанием функций составных частей</w:t>
      </w:r>
      <w:bookmarkEnd w:id="11"/>
      <w:bookmarkEnd w:id="12"/>
      <w:r w:rsidRPr="00B80C26">
        <w:rPr>
          <w:b/>
          <w:bCs/>
        </w:rPr>
        <w:t xml:space="preserve"> </w:t>
      </w:r>
      <w:bookmarkEnd w:id="9"/>
      <w:bookmarkEnd w:id="10"/>
    </w:p>
    <w:p w14:paraId="1A8AE693" w14:textId="4BB17F05" w:rsidR="0014377A" w:rsidRPr="00DA4C87" w:rsidRDefault="0014377A" w:rsidP="0039145D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 w:rsidRPr="00DA4C87">
        <w:rPr>
          <w:rFonts w:ascii="Times New Roman" w:hAnsi="Times New Roman"/>
        </w:rPr>
        <w:t xml:space="preserve">Структурная схема </w:t>
      </w:r>
      <w:r>
        <w:rPr>
          <w:rFonts w:ascii="Times New Roman" w:hAnsi="Times New Roman"/>
        </w:rPr>
        <w:t>Програм</w:t>
      </w:r>
      <w:r w:rsidRPr="00DA4C87">
        <w:rPr>
          <w:rFonts w:ascii="Times New Roman" w:hAnsi="Times New Roman"/>
        </w:rPr>
        <w:t>мы представлена на рис.</w:t>
      </w:r>
      <w:r>
        <w:rPr>
          <w:rFonts w:ascii="Times New Roman" w:hAnsi="Times New Roman"/>
        </w:rPr>
        <w:t xml:space="preserve"> </w:t>
      </w:r>
      <w:r w:rsidR="009B4D1E">
        <w:rPr>
          <w:rFonts w:ascii="Times New Roman" w:hAnsi="Times New Roman"/>
        </w:rPr>
        <w:t>9</w:t>
      </w:r>
      <w:r w:rsidRPr="00DA4C87">
        <w:rPr>
          <w:rFonts w:ascii="Times New Roman" w:hAnsi="Times New Roman"/>
        </w:rPr>
        <w:t xml:space="preserve">. </w:t>
      </w:r>
    </w:p>
    <w:p w14:paraId="5DBC467B" w14:textId="77777777" w:rsidR="0014377A" w:rsidRPr="00DA4C87" w:rsidRDefault="0014377A" w:rsidP="0039145D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 w:rsidRPr="00DA4C87">
        <w:rPr>
          <w:rFonts w:ascii="Times New Roman" w:hAnsi="Times New Roman"/>
        </w:rPr>
        <w:t xml:space="preserve">Основными составными частями </w:t>
      </w:r>
      <w:r>
        <w:rPr>
          <w:rFonts w:ascii="Times New Roman" w:hAnsi="Times New Roman"/>
        </w:rPr>
        <w:t>Програм</w:t>
      </w:r>
      <w:r w:rsidRPr="00DA4C87">
        <w:rPr>
          <w:rFonts w:ascii="Times New Roman" w:hAnsi="Times New Roman"/>
        </w:rPr>
        <w:t>мы являются:</w:t>
      </w:r>
    </w:p>
    <w:p w14:paraId="1AE8B58D" w14:textId="77777777" w:rsidR="0014377A" w:rsidRPr="00BA69B6" w:rsidRDefault="0014377A" w:rsidP="0039145D">
      <w:pPr>
        <w:pStyle w:val="afa"/>
        <w:widowControl w:val="0"/>
        <w:numPr>
          <w:ilvl w:val="0"/>
          <w:numId w:val="13"/>
        </w:numPr>
        <w:adjustRightInd w:val="0"/>
        <w:snapToGrid w:val="0"/>
        <w:spacing w:line="360" w:lineRule="auto"/>
        <w:ind w:left="0" w:firstLine="851"/>
        <w:contextualSpacing w:val="0"/>
        <w:jc w:val="both"/>
        <w:rPr>
          <w:color w:val="222222"/>
          <w:shd w:val="clear" w:color="auto" w:fill="FFFFFF"/>
        </w:rPr>
      </w:pPr>
      <w:r w:rsidRPr="00BA69B6">
        <w:t>Программный контроллер снятия трубки телефона</w:t>
      </w:r>
      <w:r w:rsidRPr="00BA69B6">
        <w:rPr>
          <w:color w:val="222222"/>
          <w:shd w:val="clear" w:color="auto" w:fill="FFFFFF"/>
        </w:rPr>
        <w:t>, представляющий собой постоянно выполняемый сервис.</w:t>
      </w:r>
    </w:p>
    <w:p w14:paraId="6C89A608" w14:textId="77777777" w:rsidR="0014377A" w:rsidRPr="00BA69B6" w:rsidRDefault="0014377A" w:rsidP="0039145D">
      <w:pPr>
        <w:pStyle w:val="afa"/>
        <w:widowControl w:val="0"/>
        <w:numPr>
          <w:ilvl w:val="0"/>
          <w:numId w:val="13"/>
        </w:numPr>
        <w:adjustRightInd w:val="0"/>
        <w:snapToGrid w:val="0"/>
        <w:spacing w:line="360" w:lineRule="auto"/>
        <w:ind w:left="0" w:firstLine="851"/>
        <w:contextualSpacing w:val="0"/>
        <w:jc w:val="both"/>
      </w:pPr>
      <w:r w:rsidRPr="00BA69B6">
        <w:t>Программный модуль обработки звукового сигнала и распознавания языка.</w:t>
      </w:r>
    </w:p>
    <w:p w14:paraId="398EE1C5" w14:textId="4B3FC7C1" w:rsidR="0039145D" w:rsidRPr="00C213CB" w:rsidRDefault="0039145D" w:rsidP="0039145D">
      <w:pPr>
        <w:pStyle w:val="afa"/>
        <w:widowControl w:val="0"/>
        <w:numPr>
          <w:ilvl w:val="0"/>
          <w:numId w:val="13"/>
        </w:numPr>
        <w:adjustRightInd w:val="0"/>
        <w:snapToGrid w:val="0"/>
        <w:spacing w:line="360" w:lineRule="auto"/>
        <w:ind w:left="0" w:firstLine="851"/>
        <w:jc w:val="both"/>
      </w:pPr>
      <w:r>
        <w:t>Програм</w:t>
      </w:r>
      <w:r w:rsidRPr="00C213CB">
        <w:t xml:space="preserve">мный блок управления логикой работы </w:t>
      </w:r>
      <w:r>
        <w:t>Програм</w:t>
      </w:r>
      <w:r w:rsidRPr="00C213CB">
        <w:t xml:space="preserve">мы, осуществляющий взаимодействие </w:t>
      </w:r>
      <w:r>
        <w:t>Програм</w:t>
      </w:r>
      <w:r w:rsidRPr="00C213CB">
        <w:t xml:space="preserve">мных модулей обработки звукового сигнала и распознавания слов, сказанных посетителем; распознавания заданного вопроса и выбора аудиофайла ответа, а также распознавания заданного вопроса и выбора аудиофайла ответа с </w:t>
      </w:r>
      <w:r>
        <w:t>Програм</w:t>
      </w:r>
      <w:r w:rsidRPr="00C213CB">
        <w:t>мными модулями вывода экранных сообщений и модуля обращения к базе данных.</w:t>
      </w:r>
    </w:p>
    <w:p w14:paraId="52F8B706" w14:textId="6D54D4C2" w:rsidR="0039145D" w:rsidRPr="00C213CB" w:rsidRDefault="0039145D" w:rsidP="0039145D">
      <w:pPr>
        <w:pStyle w:val="tdtext"/>
        <w:widowControl w:val="0"/>
        <w:numPr>
          <w:ilvl w:val="0"/>
          <w:numId w:val="13"/>
        </w:numPr>
        <w:adjustRightInd w:val="0"/>
        <w:snapToGrid w:val="0"/>
        <w:ind w:left="0" w:firstLine="851"/>
        <w:rPr>
          <w:rFonts w:ascii="Times New Roman" w:hAnsi="Times New Roman"/>
        </w:rPr>
      </w:pPr>
      <w:r>
        <w:rPr>
          <w:rFonts w:ascii="Times New Roman" w:hAnsi="Times New Roman"/>
        </w:rPr>
        <w:t>Програм</w:t>
      </w:r>
      <w:r w:rsidRPr="00C213CB">
        <w:rPr>
          <w:rFonts w:ascii="Times New Roman" w:hAnsi="Times New Roman"/>
        </w:rPr>
        <w:t>мный модуль вывода экранных сообщений.</w:t>
      </w:r>
    </w:p>
    <w:p w14:paraId="751E5E74" w14:textId="77777777" w:rsidR="00B80C26" w:rsidRDefault="00B80C26" w:rsidP="00B80C26">
      <w:pPr>
        <w:pStyle w:val="tdtext"/>
        <w:widowControl w:val="0"/>
        <w:numPr>
          <w:ilvl w:val="0"/>
          <w:numId w:val="13"/>
        </w:numPr>
        <w:adjustRightInd w:val="0"/>
        <w:snapToGrid w:val="0"/>
        <w:ind w:left="0" w:firstLine="851"/>
        <w:rPr>
          <w:rFonts w:ascii="Times New Roman" w:hAnsi="Times New Roman"/>
        </w:rPr>
      </w:pPr>
      <w:r>
        <w:rPr>
          <w:rFonts w:ascii="Times New Roman" w:hAnsi="Times New Roman"/>
        </w:rPr>
        <w:t>Програм</w:t>
      </w:r>
      <w:r w:rsidRPr="00C213CB">
        <w:rPr>
          <w:rFonts w:ascii="Times New Roman" w:hAnsi="Times New Roman"/>
        </w:rPr>
        <w:t>мный модуль обращения к базе данных.</w:t>
      </w:r>
    </w:p>
    <w:p w14:paraId="6A0BAA15" w14:textId="32E422F8" w:rsidR="00B80C26" w:rsidRPr="00B80C26" w:rsidRDefault="00B80C26" w:rsidP="00B80C26">
      <w:pPr>
        <w:pStyle w:val="tdtext"/>
        <w:widowControl w:val="0"/>
        <w:numPr>
          <w:ilvl w:val="0"/>
          <w:numId w:val="13"/>
        </w:numPr>
        <w:adjustRightInd w:val="0"/>
        <w:snapToGrid w:val="0"/>
        <w:ind w:left="0" w:firstLine="851"/>
        <w:rPr>
          <w:rFonts w:ascii="Times New Roman" w:hAnsi="Times New Roman"/>
        </w:rPr>
      </w:pPr>
      <w:r w:rsidRPr="00B80C26">
        <w:rPr>
          <w:rFonts w:ascii="Times New Roman" w:hAnsi="Times New Roman"/>
        </w:rPr>
        <w:t>Программный модуль управления видеокамерой, фотомонтажа и записи</w:t>
      </w:r>
    </w:p>
    <w:p w14:paraId="38E36995" w14:textId="6A809356" w:rsidR="0014377A" w:rsidRDefault="0014377A" w:rsidP="0014377A">
      <w:pPr>
        <w:pStyle w:val="tdtext"/>
        <w:widowControl w:val="0"/>
        <w:tabs>
          <w:tab w:val="left" w:pos="1134"/>
        </w:tabs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09FAB1" wp14:editId="1F749F55">
                <wp:simplePos x="0" y="0"/>
                <wp:positionH relativeFrom="column">
                  <wp:posOffset>3290079</wp:posOffset>
                </wp:positionH>
                <wp:positionV relativeFrom="paragraph">
                  <wp:posOffset>212411</wp:posOffset>
                </wp:positionV>
                <wp:extent cx="58510" cy="217225"/>
                <wp:effectExtent l="38100" t="12700" r="43180" b="24130"/>
                <wp:wrapNone/>
                <wp:docPr id="1167314355" name="Стрелка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10" cy="217225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2360E94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2" o:spid="_x0000_s1026" type="#_x0000_t67" style="position:absolute;margin-left:259.05pt;margin-top:16.75pt;width:4.6pt;height:17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" adj="18691" fillcolor="#4f81bd [3204]" strokecolor="#0a121c [484]" strokeweight="1.5pt">
                <v:stroke opacity="32896f"/>
              </v:shape>
            </w:pict>
          </mc:Fallback>
        </mc:AlternateContent>
      </w:r>
    </w:p>
    <w:p w14:paraId="07564C61" w14:textId="77777777" w:rsidR="0014377A" w:rsidRDefault="0014377A" w:rsidP="0014377A">
      <w:pPr>
        <w:pStyle w:val="tdtext"/>
        <w:widowControl w:val="0"/>
        <w:tabs>
          <w:tab w:val="left" w:pos="1134"/>
        </w:tabs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DCF0BA" wp14:editId="58114CE7">
                <wp:simplePos x="0" y="0"/>
                <wp:positionH relativeFrom="column">
                  <wp:posOffset>2376037</wp:posOffset>
                </wp:positionH>
                <wp:positionV relativeFrom="paragraph">
                  <wp:posOffset>169806</wp:posOffset>
                </wp:positionV>
                <wp:extent cx="1883410" cy="427209"/>
                <wp:effectExtent l="12700" t="12700" r="8890" b="17780"/>
                <wp:wrapNone/>
                <wp:docPr id="134645268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3410" cy="427209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DB297" w14:textId="77777777" w:rsidR="0014377A" w:rsidRPr="00632F29" w:rsidRDefault="0014377A" w:rsidP="0014377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Программный контроллер снятия трубки телефона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79DCF0BA" id="Скругленный прямоугольник 1" o:spid="_x0000_s1032" style="position:absolute;left:0;text-align:left;margin-left:187.1pt;margin-top:13.35pt;width:148.3pt;height:33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" fillcolor="#4f81bd [3204]" strokecolor="#0a121c [484]" strokeweight="1.5pt">
                <v:stroke opacity="32896f"/>
                <v:textbox>
                  <w:txbxContent>
                    <w:p w14:paraId="7C1DB297" w14:textId="77777777" w:rsidR="0014377A" w:rsidRPr="00632F29" w:rsidRDefault="0014377A" w:rsidP="0014377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Программный контроллер снятия трубки телефона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4BCD126" w14:textId="77777777" w:rsidR="0014377A" w:rsidRDefault="0014377A" w:rsidP="0014377A">
      <w:pPr>
        <w:pStyle w:val="tdtext"/>
        <w:widowControl w:val="0"/>
        <w:tabs>
          <w:tab w:val="left" w:pos="1134"/>
        </w:tabs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4DD1B13" wp14:editId="6425F0CD">
                <wp:simplePos x="0" y="0"/>
                <wp:positionH relativeFrom="column">
                  <wp:posOffset>469963</wp:posOffset>
                </wp:positionH>
                <wp:positionV relativeFrom="paragraph">
                  <wp:posOffset>113850</wp:posOffset>
                </wp:positionV>
                <wp:extent cx="0" cy="3764577"/>
                <wp:effectExtent l="12700" t="12700" r="12700" b="7620"/>
                <wp:wrapNone/>
                <wp:docPr id="259877900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76457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6B4F35AF" id="Прямая соединительная линия 7" o:spid="_x0000_s1026" style="position:absolute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pt,8.95pt" to="37pt,30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" strokecolor="#4579b8 [3044]" strokeweight="1.5pt"/>
            </w:pict>
          </mc:Fallback>
        </mc:AlternateContent>
      </w: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C8DA0B" wp14:editId="1E93CFA7">
                <wp:simplePos x="0" y="0"/>
                <wp:positionH relativeFrom="column">
                  <wp:posOffset>470142</wp:posOffset>
                </wp:positionH>
                <wp:positionV relativeFrom="paragraph">
                  <wp:posOffset>119783</wp:posOffset>
                </wp:positionV>
                <wp:extent cx="1899285" cy="0"/>
                <wp:effectExtent l="0" t="63500" r="0" b="63500"/>
                <wp:wrapNone/>
                <wp:docPr id="1756830950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28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2E8C7D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8" o:spid="_x0000_s1026" type="#_x0000_t32" style="position:absolute;margin-left:37pt;margin-top:9.45pt;width:149.5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" strokecolor="#4579b8 [3044]" strokeweight="1.5pt">
                <v:stroke endarrow="block"/>
              </v:shape>
            </w:pict>
          </mc:Fallback>
        </mc:AlternateContent>
      </w:r>
    </w:p>
    <w:p w14:paraId="2AB06337" w14:textId="77777777" w:rsidR="0014377A" w:rsidRDefault="0014377A" w:rsidP="0014377A">
      <w:pPr>
        <w:pStyle w:val="tdtext"/>
        <w:widowControl w:val="0"/>
        <w:tabs>
          <w:tab w:val="left" w:pos="1134"/>
        </w:tabs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54CBE4" wp14:editId="2AC02FA2">
                <wp:simplePos x="0" y="0"/>
                <wp:positionH relativeFrom="column">
                  <wp:posOffset>3296518</wp:posOffset>
                </wp:positionH>
                <wp:positionV relativeFrom="paragraph">
                  <wp:posOffset>84596</wp:posOffset>
                </wp:positionV>
                <wp:extent cx="52070" cy="153374"/>
                <wp:effectExtent l="38100" t="12700" r="24130" b="24765"/>
                <wp:wrapNone/>
                <wp:docPr id="76400665" name="Стрелка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" cy="153374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1758F294" id="Стрелка вниз 2" o:spid="_x0000_s1026" type="#_x0000_t67" style="position:absolute;margin-left:259.55pt;margin-top:6.65pt;width:4.1pt;height:12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" adj="17933" fillcolor="#4f81bd [3204]" strokecolor="#0a121c [484]" strokeweight="1.5pt">
                <v:stroke opacity="32896f"/>
              </v:shape>
            </w:pict>
          </mc:Fallback>
        </mc:AlternateContent>
      </w:r>
    </w:p>
    <w:p w14:paraId="4BDB089A" w14:textId="77777777" w:rsidR="0014377A" w:rsidRPr="00806465" w:rsidRDefault="0014377A" w:rsidP="0014377A">
      <w:pPr>
        <w:pStyle w:val="tdtext"/>
        <w:widowControl w:val="0"/>
        <w:tabs>
          <w:tab w:val="left" w:pos="1134"/>
        </w:tabs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D5DBE1" wp14:editId="12897644">
                <wp:simplePos x="0" y="0"/>
                <wp:positionH relativeFrom="column">
                  <wp:posOffset>2124899</wp:posOffset>
                </wp:positionH>
                <wp:positionV relativeFrom="paragraph">
                  <wp:posOffset>8614</wp:posOffset>
                </wp:positionV>
                <wp:extent cx="2388870" cy="460781"/>
                <wp:effectExtent l="12700" t="12700" r="11430" b="9525"/>
                <wp:wrapNone/>
                <wp:docPr id="102150654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8870" cy="460781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B85FA" w14:textId="77777777" w:rsidR="0014377A" w:rsidRPr="00632F29" w:rsidRDefault="0014377A" w:rsidP="0014377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32F29">
                              <w:rPr>
                                <w:sz w:val="20"/>
                              </w:rPr>
                              <w:t xml:space="preserve">Модуль </w:t>
                            </w:r>
                            <w:r>
                              <w:rPr>
                                <w:sz w:val="20"/>
                              </w:rPr>
                              <w:t>обработки звукового сигнала</w:t>
                            </w:r>
                          </w:p>
                          <w:p w14:paraId="710FA720" w14:textId="77777777" w:rsidR="0014377A" w:rsidRDefault="0014377A" w:rsidP="0014377A">
                            <w:pPr>
                              <w:jc w:val="center"/>
                            </w:pPr>
                            <w:r>
                              <w:rPr>
                                <w:sz w:val="20"/>
                              </w:rPr>
                              <w:t xml:space="preserve"> и </w:t>
                            </w:r>
                            <w:r w:rsidRPr="00632F29">
                              <w:rPr>
                                <w:sz w:val="20"/>
                              </w:rPr>
                              <w:t>распознавания языка посетителя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08D5DBE1" id="_x0000_s1033" style="position:absolute;left:0;text-align:left;margin-left:167.3pt;margin-top:.7pt;width:188.1pt;height:36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" fillcolor="#4f81bd [3204]" strokecolor="#0a121c [484]" strokeweight="1.5pt">
                <v:stroke opacity="32896f"/>
                <v:textbox>
                  <w:txbxContent>
                    <w:p w14:paraId="6CBB85FA" w14:textId="77777777" w:rsidR="0014377A" w:rsidRPr="00632F29" w:rsidRDefault="0014377A" w:rsidP="0014377A">
                      <w:pPr>
                        <w:jc w:val="center"/>
                        <w:rPr>
                          <w:sz w:val="20"/>
                        </w:rPr>
                      </w:pPr>
                      <w:r w:rsidRPr="00632F29">
                        <w:rPr>
                          <w:sz w:val="20"/>
                        </w:rPr>
                        <w:t xml:space="preserve">Модуль </w:t>
                      </w:r>
                      <w:r>
                        <w:rPr>
                          <w:sz w:val="20"/>
                        </w:rPr>
                        <w:t>обработки звукового сигнала</w:t>
                      </w:r>
                    </w:p>
                    <w:p w14:paraId="710FA720" w14:textId="77777777" w:rsidR="0014377A" w:rsidRDefault="0014377A" w:rsidP="0014377A">
                      <w:pPr>
                        <w:jc w:val="center"/>
                      </w:pPr>
                      <w:r>
                        <w:rPr>
                          <w:sz w:val="20"/>
                        </w:rPr>
                        <w:t xml:space="preserve"> и </w:t>
                      </w:r>
                      <w:r w:rsidRPr="00632F29">
                        <w:rPr>
                          <w:sz w:val="20"/>
                        </w:rPr>
                        <w:t>распознавания языка посетителя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E5CAB2" w14:textId="77777777" w:rsidR="0014377A" w:rsidRDefault="0014377A" w:rsidP="0014377A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D5E5DA" wp14:editId="29F01B0A">
                <wp:simplePos x="0" y="0"/>
                <wp:positionH relativeFrom="column">
                  <wp:posOffset>3290079</wp:posOffset>
                </wp:positionH>
                <wp:positionV relativeFrom="paragraph">
                  <wp:posOffset>212994</wp:posOffset>
                </wp:positionV>
                <wp:extent cx="45720" cy="141525"/>
                <wp:effectExtent l="38100" t="12700" r="30480" b="24130"/>
                <wp:wrapNone/>
                <wp:docPr id="1797497025" name="Стрелка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" cy="141525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4C32EF1D" id="Стрелка вниз 2" o:spid="_x0000_s1026" type="#_x0000_t67" style="position:absolute;margin-left:259.05pt;margin-top:16.75pt;width:3.6pt;height:11.1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" adj="18111" fillcolor="#4f81bd [3204]" strokecolor="#0a121c [484]" strokeweight="1.5pt">
                <v:stroke opacity="32896f"/>
              </v:shape>
            </w:pict>
          </mc:Fallback>
        </mc:AlternateContent>
      </w:r>
    </w:p>
    <w:p w14:paraId="069DE4D6" w14:textId="77777777" w:rsidR="0014377A" w:rsidRDefault="0014377A" w:rsidP="0014377A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F97244" wp14:editId="3E8AD0B7">
                <wp:simplePos x="0" y="0"/>
                <wp:positionH relativeFrom="column">
                  <wp:posOffset>637568</wp:posOffset>
                </wp:positionH>
                <wp:positionV relativeFrom="paragraph">
                  <wp:posOffset>97781</wp:posOffset>
                </wp:positionV>
                <wp:extent cx="5351145" cy="1600225"/>
                <wp:effectExtent l="0" t="0" r="8255" b="12700"/>
                <wp:wrapNone/>
                <wp:docPr id="473935285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145" cy="16002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15875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  <a:prstDash val="lg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9F71AA" w14:textId="77777777" w:rsidR="0014377A" w:rsidRPr="00DA4C87" w:rsidRDefault="0014377A" w:rsidP="0014377A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DA4C87">
                              <w:rPr>
                                <w:color w:val="365F91" w:themeColor="accent1" w:themeShade="BF"/>
                              </w:rPr>
                              <w:t xml:space="preserve">Блок управления логикой работы </w:t>
                            </w:r>
                            <w:r>
                              <w:rPr>
                                <w:color w:val="365F91" w:themeColor="accent1" w:themeShade="BF"/>
                              </w:rPr>
                              <w:t>Програм</w:t>
                            </w:r>
                            <w:r w:rsidRPr="00DA4C87">
                              <w:rPr>
                                <w:color w:val="365F91" w:themeColor="accent1" w:themeShade="BF"/>
                              </w:rPr>
                              <w:t>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7AF97244" id="Прямоугольник 3" o:spid="_x0000_s1034" style="position:absolute;left:0;text-align:left;margin-left:50.2pt;margin-top:7.7pt;width:421.35pt;height:12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" fillcolor="#dbe5f1 [660]" strokecolor="#0a121c [484]" strokeweight="1.25pt">
                <v:stroke dashstyle="longDash" opacity="32896f"/>
                <v:textbox>
                  <w:txbxContent>
                    <w:p w14:paraId="019F71AA" w14:textId="77777777" w:rsidR="0014377A" w:rsidRPr="00DA4C87" w:rsidRDefault="0014377A" w:rsidP="0014377A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DA4C87">
                        <w:rPr>
                          <w:color w:val="365F91" w:themeColor="accent1" w:themeShade="BF"/>
                        </w:rPr>
                        <w:t xml:space="preserve">Блок управления логикой работы </w:t>
                      </w:r>
                      <w:r>
                        <w:rPr>
                          <w:color w:val="365F91" w:themeColor="accent1" w:themeShade="BF"/>
                        </w:rPr>
                        <w:t>Програм</w:t>
                      </w:r>
                      <w:r w:rsidRPr="00DA4C87">
                        <w:rPr>
                          <w:color w:val="365F91" w:themeColor="accent1" w:themeShade="BF"/>
                        </w:rPr>
                        <w:t>мы</w:t>
                      </w:r>
                    </w:p>
                  </w:txbxContent>
                </v:textbox>
              </v:rect>
            </w:pict>
          </mc:Fallback>
        </mc:AlternateContent>
      </w:r>
    </w:p>
    <w:p w14:paraId="726094DF" w14:textId="77777777" w:rsidR="0014377A" w:rsidRDefault="0014377A" w:rsidP="0014377A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282ECF" wp14:editId="6E75D74B">
                <wp:simplePos x="0" y="0"/>
                <wp:positionH relativeFrom="column">
                  <wp:posOffset>862769</wp:posOffset>
                </wp:positionH>
                <wp:positionV relativeFrom="paragraph">
                  <wp:posOffset>161794</wp:posOffset>
                </wp:positionV>
                <wp:extent cx="1384300" cy="1148002"/>
                <wp:effectExtent l="12700" t="12700" r="12700" b="8255"/>
                <wp:wrapNone/>
                <wp:docPr id="1709264267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1148002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E627FF" w14:textId="77777777" w:rsidR="0014377A" w:rsidRPr="00632F29" w:rsidRDefault="0014377A" w:rsidP="0014377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32F29">
                              <w:rPr>
                                <w:sz w:val="20"/>
                              </w:rPr>
                              <w:t xml:space="preserve">Нейро-сетевые модули </w:t>
                            </w:r>
                            <w:r>
                              <w:rPr>
                                <w:sz w:val="20"/>
                              </w:rPr>
                              <w:t xml:space="preserve">обработки звукового сигнала и </w:t>
                            </w:r>
                            <w:r w:rsidRPr="00632F29">
                              <w:rPr>
                                <w:sz w:val="20"/>
                              </w:rPr>
                              <w:t>распознавания слов, сказанных посетителем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28282ECF" id="_x0000_s1035" style="position:absolute;left:0;text-align:left;margin-left:67.95pt;margin-top:12.75pt;width:109pt;height:9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" fillcolor="#4f81bd [3204]" strokecolor="#0a121c [484]" strokeweight="1.5pt">
                <v:stroke opacity="32896f"/>
                <v:textbox>
                  <w:txbxContent>
                    <w:p w14:paraId="6BE627FF" w14:textId="77777777" w:rsidR="0014377A" w:rsidRPr="00632F29" w:rsidRDefault="0014377A" w:rsidP="0014377A">
                      <w:pPr>
                        <w:jc w:val="center"/>
                        <w:rPr>
                          <w:sz w:val="20"/>
                        </w:rPr>
                      </w:pPr>
                      <w:r w:rsidRPr="00632F29">
                        <w:rPr>
                          <w:sz w:val="20"/>
                        </w:rPr>
                        <w:t xml:space="preserve">Нейро-сетевые модули </w:t>
                      </w:r>
                      <w:r>
                        <w:rPr>
                          <w:sz w:val="20"/>
                        </w:rPr>
                        <w:t xml:space="preserve">обработки звукового сигнала и </w:t>
                      </w:r>
                      <w:r w:rsidRPr="00632F29">
                        <w:rPr>
                          <w:sz w:val="20"/>
                        </w:rPr>
                        <w:t>распознавания слов, сказанных посетителем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C5E762" wp14:editId="39D137C8">
                <wp:simplePos x="0" y="0"/>
                <wp:positionH relativeFrom="column">
                  <wp:posOffset>2582099</wp:posOffset>
                </wp:positionH>
                <wp:positionV relativeFrom="paragraph">
                  <wp:posOffset>161794</wp:posOffset>
                </wp:positionV>
                <wp:extent cx="1452245" cy="1148002"/>
                <wp:effectExtent l="12700" t="12700" r="8255" b="8255"/>
                <wp:wrapNone/>
                <wp:docPr id="114026150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245" cy="1148002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D33A53" w14:textId="77777777" w:rsidR="0014377A" w:rsidRPr="00632F29" w:rsidRDefault="0014377A" w:rsidP="0014377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32F29">
                              <w:rPr>
                                <w:sz w:val="20"/>
                              </w:rPr>
                              <w:t>Модуль распознавания заданного вопроса</w:t>
                            </w:r>
                            <w:r>
                              <w:rPr>
                                <w:sz w:val="20"/>
                              </w:rPr>
                              <w:t xml:space="preserve"> и выбора аудиофайла ответа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7EC5E762" id="_x0000_s1036" style="position:absolute;left:0;text-align:left;margin-left:203.3pt;margin-top:12.75pt;width:114.35pt;height:9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" fillcolor="#4f81bd [3204]" strokecolor="#0a121c [484]" strokeweight="1.5pt">
                <v:stroke opacity="32896f"/>
                <v:textbox>
                  <w:txbxContent>
                    <w:p w14:paraId="4DD33A53" w14:textId="77777777" w:rsidR="0014377A" w:rsidRPr="00632F29" w:rsidRDefault="0014377A" w:rsidP="0014377A">
                      <w:pPr>
                        <w:jc w:val="center"/>
                        <w:rPr>
                          <w:sz w:val="20"/>
                        </w:rPr>
                      </w:pPr>
                      <w:r w:rsidRPr="00632F29">
                        <w:rPr>
                          <w:sz w:val="20"/>
                        </w:rPr>
                        <w:t>Модуль распознавания заданного вопроса</w:t>
                      </w:r>
                      <w:r>
                        <w:rPr>
                          <w:sz w:val="20"/>
                        </w:rPr>
                        <w:t xml:space="preserve"> и выбора аудиофайла ответа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3EE3C0" wp14:editId="2A55BDE9">
                <wp:simplePos x="0" y="0"/>
                <wp:positionH relativeFrom="column">
                  <wp:posOffset>4436656</wp:posOffset>
                </wp:positionH>
                <wp:positionV relativeFrom="paragraph">
                  <wp:posOffset>155119</wp:posOffset>
                </wp:positionV>
                <wp:extent cx="1384300" cy="1148002"/>
                <wp:effectExtent l="12700" t="12700" r="12700" b="8255"/>
                <wp:wrapNone/>
                <wp:docPr id="111223169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1148002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75B5DD" w14:textId="77777777" w:rsidR="0014377A" w:rsidRPr="00632F29" w:rsidRDefault="0014377A" w:rsidP="0014377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32F29">
                              <w:rPr>
                                <w:sz w:val="20"/>
                              </w:rPr>
                              <w:t>Модуль распознавания заданного вопроса</w:t>
                            </w:r>
                            <w:r>
                              <w:rPr>
                                <w:sz w:val="20"/>
                              </w:rPr>
                              <w:t xml:space="preserve"> и выбора аудиофайла ответа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0B3EE3C0" id="_x0000_s1037" style="position:absolute;left:0;text-align:left;margin-left:349.35pt;margin-top:12.2pt;width:109pt;height:90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" fillcolor="#4f81bd [3204]" strokecolor="#0a121c [484]" strokeweight="1.5pt">
                <v:stroke opacity="32896f"/>
                <v:textbox>
                  <w:txbxContent>
                    <w:p w14:paraId="0675B5DD" w14:textId="77777777" w:rsidR="0014377A" w:rsidRPr="00632F29" w:rsidRDefault="0014377A" w:rsidP="0014377A">
                      <w:pPr>
                        <w:jc w:val="center"/>
                        <w:rPr>
                          <w:sz w:val="20"/>
                        </w:rPr>
                      </w:pPr>
                      <w:r w:rsidRPr="00632F29">
                        <w:rPr>
                          <w:sz w:val="20"/>
                        </w:rPr>
                        <w:t>Модуль распознавания заданного вопроса</w:t>
                      </w:r>
                      <w:r>
                        <w:rPr>
                          <w:sz w:val="20"/>
                        </w:rPr>
                        <w:t xml:space="preserve"> и выбора аудиофайла ответа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3C1283" w14:textId="77777777" w:rsidR="0014377A" w:rsidRDefault="0014377A" w:rsidP="0014377A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14:paraId="619F342F" w14:textId="77777777" w:rsidR="0014377A" w:rsidRDefault="0014377A" w:rsidP="0014377A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14:paraId="33A1CE02" w14:textId="77777777" w:rsidR="0014377A" w:rsidRDefault="0014377A" w:rsidP="0014377A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14:paraId="616901E2" w14:textId="77777777" w:rsidR="0014377A" w:rsidRDefault="0014377A" w:rsidP="0014377A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14:paraId="147A2F2B" w14:textId="77777777" w:rsidR="0014377A" w:rsidRDefault="0014377A" w:rsidP="0014377A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C0AD83" wp14:editId="7E1F9D8C">
                <wp:simplePos x="0" y="0"/>
                <wp:positionH relativeFrom="column">
                  <wp:posOffset>4946782</wp:posOffset>
                </wp:positionH>
                <wp:positionV relativeFrom="paragraph">
                  <wp:posOffset>117950</wp:posOffset>
                </wp:positionV>
                <wp:extent cx="96521" cy="471874"/>
                <wp:effectExtent l="38100" t="25400" r="17780" b="10795"/>
                <wp:wrapNone/>
                <wp:docPr id="1474930239" name="Стрелка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96521" cy="471874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56814AB9" id="Стрелка вниз 2" o:spid="_x0000_s1026" type="#_x0000_t67" style="position:absolute;margin-left:389.5pt;margin-top:9.3pt;width:7.6pt;height:37.15pt;rotation:180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" adj="19391" fillcolor="#4f81bd [3204]" strokecolor="#0a121c [484]" strokeweight="1.5pt">
                <v:stroke opacity="32896f"/>
              </v:shape>
            </w:pict>
          </mc:Fallback>
        </mc:AlternateContent>
      </w: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7762C3" wp14:editId="7A107358">
                <wp:simplePos x="0" y="0"/>
                <wp:positionH relativeFrom="column">
                  <wp:posOffset>2965618</wp:posOffset>
                </wp:positionH>
                <wp:positionV relativeFrom="paragraph">
                  <wp:posOffset>150823</wp:posOffset>
                </wp:positionV>
                <wp:extent cx="45085" cy="221175"/>
                <wp:effectExtent l="38100" t="25400" r="0" b="20320"/>
                <wp:wrapNone/>
                <wp:docPr id="94064043" name="Двойная стрелка вверх/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21175"/>
                        </a:xfrm>
                        <a:prstGeom prst="upDownArrow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w14:anchorId="6354D767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Двойная стрелка вверх/вниз 5" o:spid="_x0000_s1026" type="#_x0000_t70" style="position:absolute;margin-left:233.5pt;margin-top:11.9pt;width:3.55pt;height:17.4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" adj=",2202" fillcolor="#4f81bd [3204]" strokecolor="#4f81bd [3204]" strokeweight="2pt"/>
            </w:pict>
          </mc:Fallback>
        </mc:AlternateContent>
      </w: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17D911" wp14:editId="7B4A2984">
                <wp:simplePos x="0" y="0"/>
                <wp:positionH relativeFrom="column">
                  <wp:posOffset>2138792</wp:posOffset>
                </wp:positionH>
                <wp:positionV relativeFrom="paragraph">
                  <wp:posOffset>128270</wp:posOffset>
                </wp:positionV>
                <wp:extent cx="84356" cy="821061"/>
                <wp:effectExtent l="38100" t="12700" r="30480" b="29845"/>
                <wp:wrapNone/>
                <wp:docPr id="1689336155" name="Стрелка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4356" cy="821061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7E1C31F5" id="Стрелка вниз 2" o:spid="_x0000_s1026" type="#_x0000_t67" style="position:absolute;margin-left:168.4pt;margin-top:10.1pt;width:6.65pt;height:64.6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" adj="20490" fillcolor="#4f81bd [3204]" strokecolor="#0a121c [484]" strokeweight="1.5pt">
                <v:stroke opacity="32896f"/>
              </v:shape>
            </w:pict>
          </mc:Fallback>
        </mc:AlternateContent>
      </w: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27F515" wp14:editId="6727B9D1">
                <wp:simplePos x="0" y="0"/>
                <wp:positionH relativeFrom="column">
                  <wp:posOffset>1546162</wp:posOffset>
                </wp:positionH>
                <wp:positionV relativeFrom="paragraph">
                  <wp:posOffset>135255</wp:posOffset>
                </wp:positionV>
                <wp:extent cx="45085" cy="221175"/>
                <wp:effectExtent l="38100" t="25400" r="25400" b="20320"/>
                <wp:wrapNone/>
                <wp:docPr id="398940365" name="Двойная стрелка вверх/вни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21175"/>
                        </a:xfrm>
                        <a:prstGeom prst="upDownArrow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3D9B4F96" id="Двойная стрелка вверх/вниз 5" o:spid="_x0000_s1026" type="#_x0000_t70" style="position:absolute;margin-left:121.75pt;margin-top:10.65pt;width:3.55pt;height:17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" adj=",2202" fillcolor="#4f81bd [3204]" strokecolor="#4f81bd [3204]" strokeweight="2pt"/>
            </w:pict>
          </mc:Fallback>
        </mc:AlternateContent>
      </w:r>
    </w:p>
    <w:p w14:paraId="2E7045F6" w14:textId="77777777" w:rsidR="0014377A" w:rsidRDefault="0014377A" w:rsidP="0014377A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E0BA96" wp14:editId="36636DB6">
                <wp:simplePos x="0" y="0"/>
                <wp:positionH relativeFrom="column">
                  <wp:posOffset>2293641</wp:posOffset>
                </wp:positionH>
                <wp:positionV relativeFrom="paragraph">
                  <wp:posOffset>111125</wp:posOffset>
                </wp:positionV>
                <wp:extent cx="1424214" cy="487045"/>
                <wp:effectExtent l="12700" t="12700" r="11430" b="8255"/>
                <wp:wrapNone/>
                <wp:docPr id="188354650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214" cy="487045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488FDB" w14:textId="77777777" w:rsidR="0014377A" w:rsidRPr="00632F29" w:rsidRDefault="0014377A" w:rsidP="0014377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32F29">
                              <w:rPr>
                                <w:sz w:val="20"/>
                              </w:rPr>
                              <w:t xml:space="preserve">Модуль </w:t>
                            </w:r>
                            <w:r>
                              <w:rPr>
                                <w:sz w:val="20"/>
                              </w:rPr>
                              <w:t>вывода экранных сообщений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33E0BA96" id="_x0000_s1038" style="position:absolute;left:0;text-align:left;margin-left:180.6pt;margin-top:8.75pt;width:112.15pt;height:38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" fillcolor="#4f81bd [3204]" strokecolor="#0a121c [484]" strokeweight="1.5pt">
                <v:stroke opacity="32896f"/>
                <v:textbox>
                  <w:txbxContent>
                    <w:p w14:paraId="4C488FDB" w14:textId="77777777" w:rsidR="0014377A" w:rsidRPr="00632F29" w:rsidRDefault="0014377A" w:rsidP="0014377A">
                      <w:pPr>
                        <w:jc w:val="center"/>
                        <w:rPr>
                          <w:sz w:val="20"/>
                        </w:rPr>
                      </w:pPr>
                      <w:r w:rsidRPr="00632F29">
                        <w:rPr>
                          <w:sz w:val="20"/>
                        </w:rPr>
                        <w:t xml:space="preserve">Модуль </w:t>
                      </w:r>
                      <w:r>
                        <w:rPr>
                          <w:sz w:val="20"/>
                        </w:rPr>
                        <w:t>вывода экранных сообщений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78B910" wp14:editId="2791F1B7">
                <wp:simplePos x="0" y="0"/>
                <wp:positionH relativeFrom="column">
                  <wp:posOffset>635761</wp:posOffset>
                </wp:positionH>
                <wp:positionV relativeFrom="paragraph">
                  <wp:posOffset>111432</wp:posOffset>
                </wp:positionV>
                <wp:extent cx="1449335" cy="487045"/>
                <wp:effectExtent l="12700" t="12700" r="11430" b="8255"/>
                <wp:wrapNone/>
                <wp:docPr id="2102994088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335" cy="487045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2B8B5" w14:textId="77777777" w:rsidR="0014377A" w:rsidRPr="00632F29" w:rsidRDefault="0014377A" w:rsidP="0014377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32F29">
                              <w:rPr>
                                <w:sz w:val="20"/>
                              </w:rPr>
                              <w:t xml:space="preserve">Модуль </w:t>
                            </w:r>
                            <w:r>
                              <w:rPr>
                                <w:sz w:val="20"/>
                              </w:rPr>
                              <w:t>обращения к базе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2078B910" id="_x0000_s1039" style="position:absolute;left:0;text-align:left;margin-left:50.05pt;margin-top:8.75pt;width:114.1pt;height:38.3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" fillcolor="#4f81bd [3204]" strokecolor="#0a121c [484]" strokeweight="1.5pt">
                <v:stroke opacity="32896f"/>
                <v:textbox>
                  <w:txbxContent>
                    <w:p w14:paraId="6A52B8B5" w14:textId="77777777" w:rsidR="0014377A" w:rsidRPr="00632F29" w:rsidRDefault="0014377A" w:rsidP="0014377A">
                      <w:pPr>
                        <w:jc w:val="center"/>
                        <w:rPr>
                          <w:sz w:val="20"/>
                        </w:rPr>
                      </w:pPr>
                      <w:r w:rsidRPr="00632F29">
                        <w:rPr>
                          <w:sz w:val="20"/>
                        </w:rPr>
                        <w:t xml:space="preserve">Модуль </w:t>
                      </w:r>
                      <w:r>
                        <w:rPr>
                          <w:sz w:val="20"/>
                        </w:rPr>
                        <w:t>обращения к базе данных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438B0D5" w14:textId="77777777" w:rsidR="0014377A" w:rsidRDefault="0014377A" w:rsidP="0014377A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2998BC" wp14:editId="68541E69">
                <wp:simplePos x="0" y="0"/>
                <wp:positionH relativeFrom="column">
                  <wp:posOffset>4064300</wp:posOffset>
                </wp:positionH>
                <wp:positionV relativeFrom="paragraph">
                  <wp:posOffset>66040</wp:posOffset>
                </wp:positionV>
                <wp:extent cx="1872615" cy="632586"/>
                <wp:effectExtent l="12700" t="12700" r="6985" b="15240"/>
                <wp:wrapNone/>
                <wp:docPr id="1162463396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615" cy="632586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C702A" w14:textId="77777777" w:rsidR="0014377A" w:rsidRPr="00632F29" w:rsidRDefault="0014377A" w:rsidP="0014377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Административный интерфейс управления параметрами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542998BC" id="_x0000_s1040" style="position:absolute;left:0;text-align:left;margin-left:320pt;margin-top:5.2pt;width:147.45pt;height:49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" fillcolor="#4f81bd [3204]" strokecolor="#0a121c [484]" strokeweight="1.5pt">
                <v:stroke opacity="32896f"/>
                <v:textbox>
                  <w:txbxContent>
                    <w:p w14:paraId="3E4C702A" w14:textId="77777777" w:rsidR="0014377A" w:rsidRPr="00632F29" w:rsidRDefault="0014377A" w:rsidP="0014377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Административный интерфейс управления параметрами Программы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E49347" w14:textId="77777777" w:rsidR="0014377A" w:rsidRDefault="0014377A" w:rsidP="0014377A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A0AC2C" wp14:editId="24F2CE3A">
                <wp:simplePos x="0" y="0"/>
                <wp:positionH relativeFrom="column">
                  <wp:posOffset>1247775</wp:posOffset>
                </wp:positionH>
                <wp:positionV relativeFrom="paragraph">
                  <wp:posOffset>156901</wp:posOffset>
                </wp:positionV>
                <wp:extent cx="1872615" cy="632586"/>
                <wp:effectExtent l="12700" t="12700" r="6985" b="15240"/>
                <wp:wrapNone/>
                <wp:docPr id="320171257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2615" cy="632586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E0CCA3" w14:textId="77777777" w:rsidR="0014377A" w:rsidRPr="00632F29" w:rsidRDefault="0014377A" w:rsidP="0014377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32F29">
                              <w:rPr>
                                <w:sz w:val="20"/>
                              </w:rPr>
                              <w:t xml:space="preserve">Модуль </w:t>
                            </w:r>
                            <w:r>
                              <w:rPr>
                                <w:sz w:val="20"/>
                              </w:rPr>
                              <w:t>управления видеокамерой, фотомонтажа и записи фотографий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oundrect w14:anchorId="42A0AC2C" id="_x0000_s1041" style="position:absolute;left:0;text-align:left;margin-left:98.25pt;margin-top:12.35pt;width:147.45pt;height:49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" fillcolor="#4f81bd [3204]" strokecolor="#0a121c [484]" strokeweight="1.5pt">
                <v:stroke opacity="32896f"/>
                <v:textbox>
                  <w:txbxContent>
                    <w:p w14:paraId="30E0CCA3" w14:textId="77777777" w:rsidR="0014377A" w:rsidRPr="00632F29" w:rsidRDefault="0014377A" w:rsidP="0014377A">
                      <w:pPr>
                        <w:jc w:val="center"/>
                        <w:rPr>
                          <w:sz w:val="20"/>
                        </w:rPr>
                      </w:pPr>
                      <w:r w:rsidRPr="00632F29">
                        <w:rPr>
                          <w:sz w:val="20"/>
                        </w:rPr>
                        <w:t xml:space="preserve">Модуль </w:t>
                      </w:r>
                      <w:r>
                        <w:rPr>
                          <w:sz w:val="20"/>
                        </w:rPr>
                        <w:t>управления видеокамерой, фотомонтажа и записи фотографий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4F2D19A" w14:textId="77777777" w:rsidR="0014377A" w:rsidRDefault="0014377A" w:rsidP="0014377A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488A4E" wp14:editId="11DE4B42">
                <wp:simplePos x="0" y="0"/>
                <wp:positionH relativeFrom="column">
                  <wp:posOffset>469962</wp:posOffset>
                </wp:positionH>
                <wp:positionV relativeFrom="paragraph">
                  <wp:posOffset>197604</wp:posOffset>
                </wp:positionV>
                <wp:extent cx="768699" cy="537"/>
                <wp:effectExtent l="12700" t="12700" r="6350" b="12700"/>
                <wp:wrapNone/>
                <wp:docPr id="1780379772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8699" cy="537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33A9B796" id="Прямая соединительная линия 6" o:spid="_x0000_s1026" style="position:absolute;flip:x y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pt,15.55pt" to="97.5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" strokecolor="#4579b8 [3044]" strokeweight="1.5pt"/>
            </w:pict>
          </mc:Fallback>
        </mc:AlternateContent>
      </w:r>
    </w:p>
    <w:p w14:paraId="625FCD5F" w14:textId="77777777" w:rsidR="0014377A" w:rsidRDefault="0014377A" w:rsidP="0014377A">
      <w:pPr>
        <w:pStyle w:val="tdtext"/>
        <w:widowControl w:val="0"/>
        <w:adjustRightInd w:val="0"/>
        <w:snapToGrid w:val="0"/>
        <w:ind w:firstLine="0"/>
        <w:rPr>
          <w:rFonts w:ascii="Times New Roman" w:hAnsi="Times New Roman"/>
        </w:rPr>
      </w:pPr>
    </w:p>
    <w:p w14:paraId="6558AF42" w14:textId="1A45D71F" w:rsidR="0014377A" w:rsidRDefault="0014377A" w:rsidP="009B4D1E">
      <w:pPr>
        <w:pStyle w:val="tdtext"/>
        <w:widowControl w:val="0"/>
        <w:adjustRightInd w:val="0"/>
        <w:snapToGrid w:val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C0D505" wp14:editId="17F9E1B2">
                <wp:simplePos x="0" y="0"/>
                <wp:positionH relativeFrom="column">
                  <wp:posOffset>2126615</wp:posOffset>
                </wp:positionH>
                <wp:positionV relativeFrom="paragraph">
                  <wp:posOffset>4445</wp:posOffset>
                </wp:positionV>
                <wp:extent cx="96520" cy="201295"/>
                <wp:effectExtent l="38100" t="12700" r="17780" b="27305"/>
                <wp:wrapNone/>
                <wp:docPr id="251879501" name="Стрелка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6520" cy="201295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accent1">
                              <a:shade val="1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310496F" id="Стрелка вниз 2" o:spid="_x0000_s1026" type="#_x0000_t67" style="position:absolute;margin-left:167.45pt;margin-top:.35pt;width:7.6pt;height:15.8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" adj="16421" fillcolor="#4f81bd [3204]" strokecolor="#0a121c [484]" strokeweight="1.5pt">
                <v:stroke opacity="32896f"/>
              </v:shape>
            </w:pict>
          </mc:Fallback>
        </mc:AlternateContent>
      </w:r>
    </w:p>
    <w:p w14:paraId="1648753C" w14:textId="0EDE01AE" w:rsidR="0014377A" w:rsidRDefault="0014377A" w:rsidP="0014377A">
      <w:pPr>
        <w:pStyle w:val="tdtext"/>
        <w:widowControl w:val="0"/>
        <w:adjustRightInd w:val="0"/>
        <w:snapToGrid w:val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Рисунок </w:t>
      </w:r>
      <w:r w:rsidR="009B4D1E">
        <w:rPr>
          <w:rFonts w:ascii="Times New Roman" w:hAnsi="Times New Roman"/>
        </w:rPr>
        <w:t>9</w:t>
      </w:r>
      <w:r>
        <w:rPr>
          <w:rFonts w:ascii="Times New Roman" w:hAnsi="Times New Roman"/>
        </w:rPr>
        <w:t>. Структура Программы</w:t>
      </w:r>
    </w:p>
    <w:p w14:paraId="5B1426B1" w14:textId="77777777" w:rsidR="00EA019A" w:rsidRPr="00EA019A" w:rsidRDefault="00EA019A" w:rsidP="00EA019A">
      <w:pPr>
        <w:spacing w:line="360" w:lineRule="auto"/>
      </w:pPr>
    </w:p>
    <w:p w14:paraId="35736E94" w14:textId="7B420F8F" w:rsidR="00564FEA" w:rsidRPr="00B80C26" w:rsidRDefault="007E2E56" w:rsidP="00EA019A">
      <w:pPr>
        <w:pStyle w:val="20"/>
        <w:keepNext w:val="0"/>
        <w:widowControl w:val="0"/>
        <w:adjustRightInd w:val="0"/>
        <w:snapToGrid w:val="0"/>
        <w:spacing w:before="0" w:after="0"/>
        <w:ind w:left="0" w:firstLine="766"/>
        <w:rPr>
          <w:b/>
          <w:bCs/>
        </w:rPr>
      </w:pPr>
      <w:bookmarkStart w:id="13" w:name="_Toc227515963"/>
      <w:r w:rsidRPr="00B80C26">
        <w:rPr>
          <w:b/>
          <w:bCs/>
        </w:rPr>
        <w:t xml:space="preserve">Вход в административный раздел </w:t>
      </w:r>
      <w:r w:rsidR="00592E19" w:rsidRPr="00B80C26">
        <w:rPr>
          <w:b/>
          <w:bCs/>
        </w:rPr>
        <w:t>Программы</w:t>
      </w:r>
      <w:bookmarkEnd w:id="13"/>
    </w:p>
    <w:p w14:paraId="258D79F2" w14:textId="77777777" w:rsidR="00592E19" w:rsidRDefault="00592E19" w:rsidP="00592E19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>Административный интерфейс Программы предназначен для изменения основных параметров и используемого в Программе контента:</w:t>
      </w:r>
    </w:p>
    <w:p w14:paraId="3F8BF1A3" w14:textId="3AE22164" w:rsidR="00592E19" w:rsidRDefault="00592E19" w:rsidP="00592E19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>- поддерживаемого списка вопросов, которые может задать посетитель;</w:t>
      </w:r>
    </w:p>
    <w:p w14:paraId="76C1C0F2" w14:textId="5F4DB34A" w:rsidR="00592E19" w:rsidRDefault="00592E19" w:rsidP="00592E19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>- перечня соответствующих вопросам аудиофайлов аудиозаписей из речей В.И. Ленина;</w:t>
      </w:r>
    </w:p>
    <w:p w14:paraId="0213EFBD" w14:textId="215C6DD9" w:rsidR="00592E19" w:rsidRDefault="00592E19" w:rsidP="00592E19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>- аудиофайлов с ответами телефонистки и В.И. Ленина для различных этапов и вариантов общения с посетителем;</w:t>
      </w:r>
    </w:p>
    <w:p w14:paraId="51E0E7D2" w14:textId="2FEB9899" w:rsidR="00592E19" w:rsidRDefault="00592E19" w:rsidP="00592E19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>- субтитров к аудиофайлам;</w:t>
      </w:r>
    </w:p>
    <w:p w14:paraId="3C2A4C0B" w14:textId="248351D5" w:rsidR="00592E19" w:rsidRDefault="00592E19" w:rsidP="00592E19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>- видеофайла, используемый в качестве «заставки» в перерывах между разговорами с посетителями;</w:t>
      </w:r>
    </w:p>
    <w:p w14:paraId="3DB409ED" w14:textId="2B9F79F3" w:rsidR="00592E19" w:rsidRDefault="00592E19" w:rsidP="00592E19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>- изображений, используемые в качестве фона различных этапов общения с посетителем;</w:t>
      </w:r>
    </w:p>
    <w:p w14:paraId="3EEDB153" w14:textId="0ABD5D92" w:rsidR="00592E19" w:rsidRDefault="00592E19" w:rsidP="00592E19">
      <w:pPr>
        <w:widowControl w:val="0"/>
        <w:adjustRightInd w:val="0"/>
        <w:snapToGrid w:val="0"/>
        <w:spacing w:line="360" w:lineRule="auto"/>
        <w:ind w:firstLine="709"/>
        <w:jc w:val="both"/>
      </w:pPr>
      <w:r>
        <w:t>- изображений для реализации фотомонтажа с фотографией посетителя.</w:t>
      </w:r>
    </w:p>
    <w:p w14:paraId="25E9524C" w14:textId="04E4A1C6" w:rsidR="009B4D1E" w:rsidRDefault="00592E19" w:rsidP="00B80C2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Вход в административный интерфейс осуществляется при запущенной Программе набором адреса </w:t>
      </w:r>
      <w:hyperlink r:id="rId19" w:history="1">
        <w:r w:rsidRPr="00796590">
          <w:rPr>
            <w:rStyle w:val="ac"/>
            <w:rFonts w:ascii="Times New Roman" w:hAnsi="Times New Roman"/>
            <w:lang w:val="en-US"/>
          </w:rPr>
          <w:t>http://127.0.0.1:8080/admin</w:t>
        </w:r>
      </w:hyperlink>
      <w:r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 xml:space="preserve">в дополнительно открытом окне веб-браузера. </w:t>
      </w:r>
    </w:p>
    <w:p w14:paraId="3A579645" w14:textId="239C7A91" w:rsidR="009B4D1E" w:rsidRPr="00B80C26" w:rsidRDefault="009B4D1E" w:rsidP="009B4D1E">
      <w:pPr>
        <w:pStyle w:val="20"/>
        <w:keepNext w:val="0"/>
        <w:widowControl w:val="0"/>
        <w:adjustRightInd w:val="0"/>
        <w:snapToGrid w:val="0"/>
        <w:spacing w:before="0" w:after="0"/>
        <w:ind w:left="1276" w:hanging="425"/>
        <w:rPr>
          <w:b/>
          <w:bCs/>
        </w:rPr>
      </w:pPr>
      <w:bookmarkStart w:id="14" w:name="_Toc227515964"/>
      <w:r w:rsidRPr="00B80C26">
        <w:rPr>
          <w:b/>
          <w:bCs/>
        </w:rPr>
        <w:lastRenderedPageBreak/>
        <w:t>Отображение информации и органы управления административного раздела</w:t>
      </w:r>
      <w:bookmarkEnd w:id="14"/>
      <w:r w:rsidRPr="00B80C26">
        <w:rPr>
          <w:b/>
          <w:bCs/>
        </w:rPr>
        <w:t xml:space="preserve"> </w:t>
      </w:r>
    </w:p>
    <w:p w14:paraId="015B0260" w14:textId="0306E3A3" w:rsidR="00592E19" w:rsidRDefault="00592E19" w:rsidP="00592E19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В окне административного интерфейса предоставляется возможность перехода по трем основным закладкам:</w:t>
      </w:r>
    </w:p>
    <w:p w14:paraId="582A7048" w14:textId="28B78296" w:rsidR="00592E19" w:rsidRDefault="00592E19" w:rsidP="00592E19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- вопросы;</w:t>
      </w:r>
    </w:p>
    <w:p w14:paraId="4908EBC5" w14:textId="7548C1CB" w:rsidR="00592E19" w:rsidRDefault="00592E19" w:rsidP="00592E19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- обсценная лексика;</w:t>
      </w:r>
    </w:p>
    <w:p w14:paraId="260D3946" w14:textId="033F6F41" w:rsidR="00592E19" w:rsidRDefault="00592E19" w:rsidP="00592E19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- параметры.</w:t>
      </w:r>
    </w:p>
    <w:p w14:paraId="591ECAD1" w14:textId="586004D5" w:rsidR="00592E19" w:rsidRDefault="00592E19" w:rsidP="00592E19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В первой закладке</w:t>
      </w:r>
      <w:r w:rsidR="009B4D1E">
        <w:rPr>
          <w:rFonts w:ascii="Times New Roman" w:hAnsi="Times New Roman"/>
        </w:rPr>
        <w:t xml:space="preserve"> (рис. 10)</w:t>
      </w:r>
      <w:r>
        <w:rPr>
          <w:rFonts w:ascii="Times New Roman" w:hAnsi="Times New Roman"/>
        </w:rPr>
        <w:t xml:space="preserve"> приведен перечень и формулировки вопросов, которые может задать посетитель. Для каждого вопроса оператор может:</w:t>
      </w:r>
    </w:p>
    <w:p w14:paraId="23C0062A" w14:textId="22571A0F" w:rsidR="00FD684A" w:rsidRDefault="00FD684A" w:rsidP="00592E19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- удалить вопрос;</w:t>
      </w:r>
    </w:p>
    <w:p w14:paraId="781C5A36" w14:textId="107E503E" w:rsidR="00592E19" w:rsidRDefault="00592E19" w:rsidP="00592E19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- снять галочку исполь</w:t>
      </w:r>
      <w:r w:rsidR="00FD684A">
        <w:rPr>
          <w:rFonts w:ascii="Times New Roman" w:hAnsi="Times New Roman"/>
        </w:rPr>
        <w:t>зования вопроса (в этом случае вопрос не будет использоваться в списке распознаваемых вопросов);</w:t>
      </w:r>
    </w:p>
    <w:p w14:paraId="41992E11" w14:textId="58D91EEF" w:rsidR="00592E19" w:rsidRDefault="00592E19" w:rsidP="00592E19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- изменить формулировку вопроса</w:t>
      </w:r>
      <w:r w:rsidR="00FD684A">
        <w:rPr>
          <w:rFonts w:ascii="Times New Roman" w:hAnsi="Times New Roman"/>
        </w:rPr>
        <w:t>;</w:t>
      </w:r>
    </w:p>
    <w:p w14:paraId="56F3B229" w14:textId="2FD9A46C" w:rsidR="00FD684A" w:rsidRDefault="00FD684A" w:rsidP="00592E19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загрузить новый аудиофайл ответа вместо используемого (с расширением </w:t>
      </w:r>
      <w:r w:rsidRPr="00FD684A">
        <w:rPr>
          <w:rFonts w:ascii="Times New Roman" w:hAnsi="Times New Roman"/>
          <w:b/>
          <w:bCs/>
        </w:rPr>
        <w:t>.</w:t>
      </w:r>
      <w:proofErr w:type="spellStart"/>
      <w:r w:rsidRPr="00FD684A">
        <w:rPr>
          <w:rFonts w:ascii="Times New Roman" w:hAnsi="Times New Roman"/>
          <w:b/>
          <w:bCs/>
          <w:lang w:val="en-US"/>
        </w:rPr>
        <w:t>mp</w:t>
      </w:r>
      <w:proofErr w:type="spellEnd"/>
      <w:r w:rsidRPr="00FD684A">
        <w:rPr>
          <w:rFonts w:ascii="Times New Roman" w:hAnsi="Times New Roman"/>
          <w:b/>
          <w:bCs/>
        </w:rPr>
        <w:t>3</w:t>
      </w:r>
      <w:r>
        <w:rPr>
          <w:rFonts w:ascii="Times New Roman" w:hAnsi="Times New Roman"/>
        </w:rPr>
        <w:t>);</w:t>
      </w:r>
    </w:p>
    <w:p w14:paraId="2A9859C1" w14:textId="7095A3FA" w:rsidR="00FD684A" w:rsidRDefault="00FD684A" w:rsidP="00592E19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загрузить новый файл субтитров вместо используемого (с </w:t>
      </w:r>
      <w:proofErr w:type="gramStart"/>
      <w:r>
        <w:rPr>
          <w:rFonts w:ascii="Times New Roman" w:hAnsi="Times New Roman"/>
        </w:rPr>
        <w:t xml:space="preserve">расширением </w:t>
      </w:r>
      <w:r w:rsidRPr="00FD684A">
        <w:rPr>
          <w:rFonts w:ascii="Times New Roman" w:hAnsi="Times New Roman"/>
          <w:b/>
          <w:bCs/>
        </w:rPr>
        <w:t>.</w:t>
      </w:r>
      <w:proofErr w:type="spellStart"/>
      <w:r>
        <w:rPr>
          <w:rFonts w:ascii="Times New Roman" w:hAnsi="Times New Roman"/>
          <w:b/>
          <w:bCs/>
          <w:lang w:val="en-US"/>
        </w:rPr>
        <w:t>vtt</w:t>
      </w:r>
      <w:proofErr w:type="spellEnd"/>
      <w:proofErr w:type="gramEnd"/>
      <w:r>
        <w:rPr>
          <w:rFonts w:ascii="Times New Roman" w:hAnsi="Times New Roman"/>
        </w:rPr>
        <w:t>);</w:t>
      </w:r>
    </w:p>
    <w:p w14:paraId="7625EAD2" w14:textId="375CA695" w:rsidR="00FD684A" w:rsidRDefault="00FD684A" w:rsidP="00592E19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- записать новую формулировку краткого тезиса ответа на вопрос для размещения на памятно фотографии.</w:t>
      </w:r>
    </w:p>
    <w:p w14:paraId="006958B0" w14:textId="77777777" w:rsidR="00BD1CC0" w:rsidRDefault="00BD1CC0" w:rsidP="00BD1CC0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сохранения сделанных изменений необходимо </w:t>
      </w:r>
      <w:r w:rsidRPr="00B80C26">
        <w:rPr>
          <w:rFonts w:ascii="Times New Roman" w:hAnsi="Times New Roman"/>
          <w:b/>
          <w:bCs/>
        </w:rPr>
        <w:t>обязательно</w:t>
      </w:r>
      <w:r>
        <w:rPr>
          <w:rFonts w:ascii="Times New Roman" w:hAnsi="Times New Roman"/>
        </w:rPr>
        <w:t xml:space="preserve"> нажать кнопку «Записать» в правом верхнем углу экрана.</w:t>
      </w:r>
    </w:p>
    <w:p w14:paraId="7E67A001" w14:textId="77777777" w:rsidR="00BD1CC0" w:rsidRDefault="00BD1CC0" w:rsidP="00592E19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</w:p>
    <w:p w14:paraId="48DB5466" w14:textId="77777777" w:rsidR="00B80C26" w:rsidRDefault="00B80C26" w:rsidP="00B80C26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w:drawing>
          <wp:inline distT="0" distB="0" distL="0" distR="0" wp14:anchorId="6C95C8EA" wp14:editId="1522DA6A">
            <wp:extent cx="5797367" cy="2962871"/>
            <wp:effectExtent l="0" t="0" r="0" b="0"/>
            <wp:docPr id="160512614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126142" name="Рисунок 16051261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733" cy="29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98F6" w14:textId="77777777" w:rsidR="00B80C26" w:rsidRDefault="00B80C26" w:rsidP="00B80C26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10.</w:t>
      </w:r>
    </w:p>
    <w:p w14:paraId="1BE2BB96" w14:textId="77777777" w:rsidR="00BD1CC0" w:rsidRDefault="00BD1CC0" w:rsidP="00B80C26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</w:p>
    <w:p w14:paraId="331B61E9" w14:textId="6A116F1B" w:rsidR="00B80C26" w:rsidRDefault="00B80C26" w:rsidP="00B80C26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ko-KR"/>
        </w:rPr>
        <w:lastRenderedPageBreak/>
        <w:drawing>
          <wp:inline distT="0" distB="0" distL="0" distR="0" wp14:anchorId="39E05891" wp14:editId="4AA0AA4F">
            <wp:extent cx="5470925" cy="2502817"/>
            <wp:effectExtent l="0" t="0" r="3175" b="0"/>
            <wp:docPr id="15956400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40026" name="Рисунок 159564002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814" cy="253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57D6" w14:textId="58D1EB17" w:rsidR="00B80C26" w:rsidRDefault="00B80C26" w:rsidP="00B80C26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Рисунок 11.</w:t>
      </w:r>
    </w:p>
    <w:p w14:paraId="179AB56D" w14:textId="77777777" w:rsidR="00B80C26" w:rsidRDefault="00B80C26" w:rsidP="00B80C26">
      <w:pPr>
        <w:pStyle w:val="tdtext"/>
        <w:widowControl w:val="0"/>
        <w:adjustRightInd w:val="0"/>
        <w:snapToGrid w:val="0"/>
        <w:ind w:firstLine="0"/>
        <w:jc w:val="center"/>
        <w:rPr>
          <w:rFonts w:ascii="Times New Roman" w:hAnsi="Times New Roman"/>
        </w:rPr>
      </w:pPr>
    </w:p>
    <w:p w14:paraId="06EBC453" w14:textId="77777777" w:rsidR="00BD1CC0" w:rsidRDefault="00BD1CC0" w:rsidP="00BD1CC0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Во второй закладке в текстовом окне приведен список слов, включенных в словарь обсценной лексики. Этот список можно дополнять непосредственно в данном текстовом окне, разделяя записываемые слова точкой с запятой.</w:t>
      </w:r>
    </w:p>
    <w:p w14:paraId="1DD75BAD" w14:textId="77777777" w:rsidR="00BD1CC0" w:rsidRDefault="00BD1CC0" w:rsidP="00BD1CC0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Кроме того, находясь в данной закладке можно заменить аудиофайл (с расширением </w:t>
      </w:r>
      <w:r w:rsidRPr="00FD684A">
        <w:rPr>
          <w:rFonts w:ascii="Times New Roman" w:hAnsi="Times New Roman"/>
          <w:b/>
          <w:bCs/>
        </w:rPr>
        <w:t>.</w:t>
      </w:r>
      <w:proofErr w:type="spellStart"/>
      <w:r w:rsidRPr="00FD684A">
        <w:rPr>
          <w:rFonts w:ascii="Times New Roman" w:hAnsi="Times New Roman"/>
          <w:b/>
          <w:bCs/>
          <w:lang w:val="en-US"/>
        </w:rPr>
        <w:t>mp</w:t>
      </w:r>
      <w:proofErr w:type="spellEnd"/>
      <w:r w:rsidRPr="00FD684A">
        <w:rPr>
          <w:rFonts w:ascii="Times New Roman" w:hAnsi="Times New Roman"/>
          <w:b/>
          <w:bCs/>
        </w:rPr>
        <w:t>3</w:t>
      </w:r>
      <w:r>
        <w:rPr>
          <w:rFonts w:ascii="Times New Roman" w:hAnsi="Times New Roman"/>
        </w:rPr>
        <w:t>), которым Программа реагирует на распознавание обсценной лексики от посетителя.</w:t>
      </w:r>
    </w:p>
    <w:p w14:paraId="594817FE" w14:textId="283DFA39" w:rsidR="009A2660" w:rsidRDefault="009A2660" w:rsidP="009A2660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В третьей закладке приведен перечень основных параметров программы, значения которых могут быть изменены. К таким параметрам относятся:</w:t>
      </w:r>
    </w:p>
    <w:p w14:paraId="22753CD3" w14:textId="108913F9" w:rsidR="009A2660" w:rsidRDefault="009A2660" w:rsidP="009A2660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- выбранные аудиофайл и файл субтитров для синтезированных аудиороликов текстов телефонистки и В.И. Ленина, используемы при организации диалога с посетителем;</w:t>
      </w:r>
    </w:p>
    <w:p w14:paraId="145262E8" w14:textId="56CF22C1" w:rsidR="009A2660" w:rsidRDefault="009A2660" w:rsidP="009A2660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- видеоролик (фотография), используемый в качестве заставки (скринсейвера) в перерывах между использованием Программы посетителями;</w:t>
      </w:r>
    </w:p>
    <w:p w14:paraId="0AB996B6" w14:textId="750FA1D9" w:rsidR="009A2660" w:rsidRDefault="009A2660" w:rsidP="009A2660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- фотографии, используемые в качестве фона (заставки) для сообщений в ходе диалога с посетителем;</w:t>
      </w:r>
    </w:p>
    <w:p w14:paraId="4B72A7BB" w14:textId="20A76B57" w:rsidR="009A2660" w:rsidRDefault="009A2660" w:rsidP="009A2660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- фотографии, используемые при фотомонтаже с фотографией посетителя;</w:t>
      </w:r>
    </w:p>
    <w:p w14:paraId="59BB4E59" w14:textId="1034BFE7" w:rsidR="009A2660" w:rsidRDefault="009A2660" w:rsidP="009A2660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пороговое значение вероятности распознавания вопроса (повышение этого значения </w:t>
      </w:r>
      <w:r w:rsidR="009B4D1E">
        <w:rPr>
          <w:rFonts w:ascii="Times New Roman" w:hAnsi="Times New Roman"/>
        </w:rPr>
        <w:t>снижает вероятность перепутывания вопросов, но повышает вероятность отказа в распознавании вопроса – нет ответа на заданный вопрос);</w:t>
      </w:r>
    </w:p>
    <w:p w14:paraId="0BD1295C" w14:textId="2CE6349E" w:rsidR="0039145D" w:rsidRDefault="009B4D1E" w:rsidP="00B80C26">
      <w:pPr>
        <w:pStyle w:val="tdtext"/>
        <w:widowControl w:val="0"/>
        <w:adjustRightInd w:val="0"/>
        <w:snapToGrid w:val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- время демонстрации </w:t>
      </w:r>
      <w:r>
        <w:rPr>
          <w:rFonts w:ascii="Times New Roman" w:hAnsi="Times New Roman"/>
          <w:lang w:val="en-US"/>
        </w:rPr>
        <w:t>QR</w:t>
      </w:r>
      <w:r>
        <w:rPr>
          <w:rFonts w:ascii="Times New Roman" w:hAnsi="Times New Roman"/>
        </w:rPr>
        <w:t>-кода посетителю после фотографирования (в секундах)</w:t>
      </w:r>
      <w:r>
        <w:rPr>
          <w:rFonts w:ascii="Times New Roman" w:hAnsi="Times New Roman"/>
          <w:lang w:val="en-US"/>
        </w:rPr>
        <w:t>.</w:t>
      </w:r>
    </w:p>
    <w:p w14:paraId="6331C438" w14:textId="5E03838E" w:rsidR="00B80C26" w:rsidRPr="00B80C26" w:rsidRDefault="00B80C26" w:rsidP="00B80C2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>Изменение файлов с субтитрами можно выполнить как для русского, так и для английского языка интерфейса программы (кнопки выбора языка расположены в правом верхнем углу административного интерфейса)</w:t>
      </w:r>
    </w:p>
    <w:p w14:paraId="2DCDB4AB" w14:textId="77777777" w:rsidR="00B80C26" w:rsidRDefault="00B80C26" w:rsidP="00B80C26">
      <w:pPr>
        <w:pStyle w:val="tdtext"/>
        <w:widowControl w:val="0"/>
        <w:adjustRightInd w:val="0"/>
        <w:snapToGrid w:val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сохранения сделанных изменений необходимо </w:t>
      </w:r>
      <w:r w:rsidRPr="00B80C26">
        <w:rPr>
          <w:rFonts w:ascii="Times New Roman" w:hAnsi="Times New Roman"/>
          <w:b/>
          <w:bCs/>
        </w:rPr>
        <w:t>обязательно</w:t>
      </w:r>
      <w:r>
        <w:rPr>
          <w:rFonts w:ascii="Times New Roman" w:hAnsi="Times New Roman"/>
        </w:rPr>
        <w:t xml:space="preserve"> нажать кнопку «Записать» в правом верхнем углу экрана.</w:t>
      </w:r>
    </w:p>
    <w:p w14:paraId="358BEB73" w14:textId="2465CB5A" w:rsidR="007E2E56" w:rsidRDefault="00B80C26" w:rsidP="00824D1D">
      <w:pPr>
        <w:pStyle w:val="af2"/>
        <w:widowControl w:val="0"/>
        <w:adjustRightInd w:val="0"/>
        <w:snapToGrid w:val="0"/>
        <w:spacing w:after="0" w:line="360" w:lineRule="auto"/>
        <w:ind w:left="0"/>
        <w:jc w:val="center"/>
        <w:rPr>
          <w:szCs w:val="24"/>
        </w:rPr>
      </w:pPr>
      <w:r>
        <w:rPr>
          <w:noProof/>
          <w:szCs w:val="24"/>
          <w:lang w:eastAsia="ko-KR"/>
        </w:rPr>
        <w:lastRenderedPageBreak/>
        <w:drawing>
          <wp:inline distT="0" distB="0" distL="0" distR="0" wp14:anchorId="70370AD1" wp14:editId="6F051EAB">
            <wp:extent cx="6480810" cy="6577330"/>
            <wp:effectExtent l="0" t="0" r="0" b="1270"/>
            <wp:docPr id="209690612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06125" name="Рисунок 209690612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65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F3E9" w14:textId="741D647F" w:rsidR="00B80C26" w:rsidRPr="00883133" w:rsidRDefault="00B80C26" w:rsidP="00824D1D">
      <w:pPr>
        <w:pStyle w:val="af2"/>
        <w:widowControl w:val="0"/>
        <w:adjustRightInd w:val="0"/>
        <w:snapToGrid w:val="0"/>
        <w:spacing w:after="0" w:line="360" w:lineRule="auto"/>
        <w:ind w:left="0"/>
        <w:jc w:val="center"/>
        <w:rPr>
          <w:szCs w:val="24"/>
        </w:rPr>
      </w:pPr>
      <w:r>
        <w:rPr>
          <w:szCs w:val="24"/>
        </w:rPr>
        <w:t>Рисунок 12.</w:t>
      </w:r>
    </w:p>
    <w:sectPr w:rsidR="00B80C26" w:rsidRPr="00883133" w:rsidSect="002535EE">
      <w:headerReference w:type="even" r:id="rId23"/>
      <w:footerReference w:type="even" r:id="rId24"/>
      <w:footerReference w:type="default" r:id="rId25"/>
      <w:headerReference w:type="first" r:id="rId26"/>
      <w:type w:val="continuous"/>
      <w:pgSz w:w="11907" w:h="16840" w:code="9"/>
      <w:pgMar w:top="1418" w:right="567" w:bottom="851" w:left="1134" w:header="567" w:footer="567" w:gutter="0"/>
      <w:pgBorders w:offsetFrom="page">
        <w:left w:val="single" w:sz="4" w:space="1" w:color="auto"/>
      </w:pgBorders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FCF29B" w14:textId="77777777" w:rsidR="009C5636" w:rsidRDefault="009C5636">
      <w:r>
        <w:separator/>
      </w:r>
    </w:p>
  </w:endnote>
  <w:endnote w:type="continuationSeparator" w:id="0">
    <w:p w14:paraId="6F7EC21E" w14:textId="77777777" w:rsidR="009C5636" w:rsidRDefault="009C5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74757C" w14:textId="77777777" w:rsidR="00C953D8" w:rsidRDefault="00C953D8" w:rsidP="00C953D8">
    <w:pPr>
      <w:pStyle w:val="a9"/>
      <w:framePr w:wrap="none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76CBCD6A" w14:textId="77777777" w:rsidR="00C953D8" w:rsidRDefault="00C953D8">
    <w:pPr>
      <w:pStyle w:val="a9"/>
      <w:ind w:right="360" w:firstLine="360"/>
    </w:pPr>
  </w:p>
  <w:p w14:paraId="039464A1" w14:textId="77777777" w:rsidR="00C953D8" w:rsidRDefault="00C953D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8"/>
      </w:rPr>
      <w:id w:val="2102526444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549591A1" w14:textId="4ACAA676" w:rsidR="00C953D8" w:rsidRDefault="00C953D8" w:rsidP="00C953D8">
        <w:pPr>
          <w:pStyle w:val="a9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1A3DB5">
          <w:rPr>
            <w:rStyle w:val="a8"/>
            <w:noProof/>
          </w:rPr>
          <w:t>6</w:t>
        </w:r>
        <w:r>
          <w:rPr>
            <w:rStyle w:val="a8"/>
          </w:rPr>
          <w:fldChar w:fldCharType="end"/>
        </w:r>
      </w:p>
    </w:sdtContent>
  </w:sdt>
  <w:p w14:paraId="1B52DA83" w14:textId="77777777" w:rsidR="00C953D8" w:rsidRDefault="00C953D8" w:rsidP="00C953D8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89FC7B" w14:textId="77777777" w:rsidR="009C5636" w:rsidRDefault="009C5636">
      <w:r>
        <w:separator/>
      </w:r>
    </w:p>
  </w:footnote>
  <w:footnote w:type="continuationSeparator" w:id="0">
    <w:p w14:paraId="3AC018DA" w14:textId="77777777" w:rsidR="009C5636" w:rsidRDefault="009C5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65C846" w14:textId="77777777" w:rsidR="00C953D8" w:rsidRDefault="00C953D8" w:rsidP="003B61B9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DC0F71B" w14:textId="77777777" w:rsidR="00C953D8" w:rsidRDefault="00C953D8">
    <w:pPr>
      <w:pStyle w:val="a5"/>
    </w:pPr>
  </w:p>
  <w:p w14:paraId="0ED490D7" w14:textId="77777777" w:rsidR="00C953D8" w:rsidRDefault="00C953D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90E580" w14:textId="0B9A97F7" w:rsidR="00C953D8" w:rsidRPr="0016586E" w:rsidRDefault="00C953D8" w:rsidP="0016586E">
    <w:pPr>
      <w:spacing w:before="180"/>
      <w:ind w:right="-285"/>
      <w:rPr>
        <w:b/>
        <w:bCs/>
        <w:spacing w:val="-8"/>
        <w:sz w:val="18"/>
        <w:szCs w:val="18"/>
      </w:rPr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561D6E3B" wp14:editId="00D7AB9C">
              <wp:simplePos x="0" y="0"/>
              <wp:positionH relativeFrom="column">
                <wp:posOffset>13970</wp:posOffset>
              </wp:positionH>
              <wp:positionV relativeFrom="paragraph">
                <wp:posOffset>296545</wp:posOffset>
              </wp:positionV>
              <wp:extent cx="6217920" cy="0"/>
              <wp:effectExtent l="26670" t="29845" r="41910" b="3365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blurRad="63500" dist="38099" dir="2700000" algn="ctr" rotWithShape="0">
                                <a:srgbClr val="000000">
                                  <a:alpha val="74998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4FE081A4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23.35pt" to="490.7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" o:allowincell="f" strokecolor="white" strokeweight="1.5pt"/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15648506" wp14:editId="4C4FFD03">
              <wp:simplePos x="0" y="0"/>
              <wp:positionH relativeFrom="column">
                <wp:posOffset>13970</wp:posOffset>
              </wp:positionH>
              <wp:positionV relativeFrom="paragraph">
                <wp:posOffset>296545</wp:posOffset>
              </wp:positionV>
              <wp:extent cx="0" cy="4831715"/>
              <wp:effectExtent l="26670" t="29845" r="36830" b="4064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483171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effectLst>
                              <a:outerShdw blurRad="63500" dist="38099" dir="2700000" algn="ctr" rotWithShape="0">
                                <a:srgbClr val="000000">
                                  <a:alpha val="74998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07F92EE7" id="Line 1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pt,23.35pt" to="1.1pt,40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" o:allowincell="f" strokecolor="white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D"/>
    <w:multiLevelType w:val="singleLevel"/>
    <w:tmpl w:val="5BB0C690"/>
    <w:lvl w:ilvl="0">
      <w:start w:val="1"/>
      <w:numFmt w:val="decimal"/>
      <w:pStyle w:val="4"/>
      <w:lvlText w:val="%1)"/>
      <w:lvlJc w:val="left"/>
      <w:pPr>
        <w:tabs>
          <w:tab w:val="num" w:pos="-11"/>
        </w:tabs>
        <w:ind w:left="0" w:firstLine="709"/>
      </w:pPr>
      <w:rPr>
        <w:rFonts w:hint="default"/>
      </w:rPr>
    </w:lvl>
  </w:abstractNum>
  <w:abstractNum w:abstractNumId="1" w15:restartNumberingAfterBreak="0">
    <w:nsid w:val="FFFFFF7F"/>
    <w:multiLevelType w:val="singleLevel"/>
    <w:tmpl w:val="F304A956"/>
    <w:lvl w:ilvl="0">
      <w:start w:val="1"/>
      <w:numFmt w:val="russianLower"/>
      <w:pStyle w:val="2"/>
      <w:lvlText w:val="%1)"/>
      <w:lvlJc w:val="left"/>
      <w:pPr>
        <w:tabs>
          <w:tab w:val="num" w:pos="794"/>
        </w:tabs>
        <w:ind w:left="0" w:firstLine="720"/>
      </w:pPr>
      <w:rPr>
        <w:rFonts w:ascii="Times New Roman" w:hAnsi="Times New Roman" w:hint="default"/>
        <w:b w:val="0"/>
        <w:i w:val="0"/>
        <w:sz w:val="28"/>
        <w:szCs w:val="28"/>
      </w:rPr>
    </w:lvl>
  </w:abstractNum>
  <w:abstractNum w:abstractNumId="2" w15:restartNumberingAfterBreak="0">
    <w:nsid w:val="FFFFFF82"/>
    <w:multiLevelType w:val="singleLevel"/>
    <w:tmpl w:val="0C9C32D0"/>
    <w:lvl w:ilvl="0">
      <w:start w:val="1"/>
      <w:numFmt w:val="bullet"/>
      <w:pStyle w:val="3"/>
      <w:lvlText w:val="-"/>
      <w:lvlJc w:val="left"/>
      <w:pPr>
        <w:tabs>
          <w:tab w:val="num" w:pos="926"/>
        </w:tabs>
        <w:ind w:left="0" w:firstLine="72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</w:abstractNum>
  <w:abstractNum w:abstractNumId="3" w15:restartNumberingAfterBreak="0">
    <w:nsid w:val="060767B4"/>
    <w:multiLevelType w:val="multilevel"/>
    <w:tmpl w:val="49C8EA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4" w15:restartNumberingAfterBreak="0">
    <w:nsid w:val="085E21CC"/>
    <w:multiLevelType w:val="multilevel"/>
    <w:tmpl w:val="70E0A342"/>
    <w:lvl w:ilvl="0">
      <w:start w:val="1"/>
      <w:numFmt w:val="decimal"/>
      <w:pStyle w:val="1"/>
      <w:suff w:val="space"/>
      <w:lvlText w:val="%1."/>
      <w:lvlJc w:val="center"/>
      <w:pPr>
        <w:ind w:left="907" w:hanging="187"/>
      </w:pPr>
      <w:rPr>
        <w:rFonts w:ascii="Times New Roman" w:hAnsi="Times New Roman" w:cs="Times New Roman" w:hint="default"/>
        <w:b/>
        <w:bCs w:val="0"/>
        <w:i w:val="0"/>
        <w:spacing w:val="0"/>
        <w:w w:val="100"/>
        <w:sz w:val="24"/>
        <w:szCs w:val="24"/>
      </w:rPr>
    </w:lvl>
    <w:lvl w:ilvl="1">
      <w:start w:val="1"/>
      <w:numFmt w:val="decimal"/>
      <w:pStyle w:val="20"/>
      <w:suff w:val="space"/>
      <w:lvlText w:val="%1.%2."/>
      <w:lvlJc w:val="left"/>
      <w:pPr>
        <w:ind w:left="5961" w:hanging="432"/>
      </w:pPr>
      <w:rPr>
        <w:rFonts w:hint="default"/>
      </w:rPr>
    </w:lvl>
    <w:lvl w:ilvl="2">
      <w:start w:val="1"/>
      <w:numFmt w:val="decimal"/>
      <w:pStyle w:val="30"/>
      <w:suff w:val="space"/>
      <w:lvlText w:val="%1.%2.%3."/>
      <w:lvlJc w:val="left"/>
      <w:pPr>
        <w:ind w:left="1412" w:hanging="692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5" w15:restartNumberingAfterBreak="0">
    <w:nsid w:val="0F7C48D7"/>
    <w:multiLevelType w:val="hybridMultilevel"/>
    <w:tmpl w:val="45B4580E"/>
    <w:lvl w:ilvl="0" w:tplc="43B04318">
      <w:start w:val="1"/>
      <w:numFmt w:val="decimal"/>
      <w:lvlText w:val="%1."/>
      <w:lvlJc w:val="left"/>
      <w:pPr>
        <w:ind w:left="1211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058157C"/>
    <w:multiLevelType w:val="hybridMultilevel"/>
    <w:tmpl w:val="8E3C184C"/>
    <w:lvl w:ilvl="0" w:tplc="DD1612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6647284"/>
    <w:multiLevelType w:val="hybridMultilevel"/>
    <w:tmpl w:val="00E6A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A2F0F"/>
    <w:multiLevelType w:val="hybridMultilevel"/>
    <w:tmpl w:val="3D78B180"/>
    <w:lvl w:ilvl="0" w:tplc="77BE3E1C">
      <w:start w:val="7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39693B23"/>
    <w:multiLevelType w:val="hybridMultilevel"/>
    <w:tmpl w:val="D2406D5C"/>
    <w:lvl w:ilvl="0" w:tplc="B4E4403E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D56A4F"/>
    <w:multiLevelType w:val="hybridMultilevel"/>
    <w:tmpl w:val="F2E26972"/>
    <w:lvl w:ilvl="0" w:tplc="76262C2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68FE163C"/>
    <w:multiLevelType w:val="hybridMultilevel"/>
    <w:tmpl w:val="4D08B23C"/>
    <w:lvl w:ilvl="0" w:tplc="263E6162">
      <w:start w:val="5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6D261DF2"/>
    <w:multiLevelType w:val="hybridMultilevel"/>
    <w:tmpl w:val="497C998C"/>
    <w:lvl w:ilvl="0" w:tplc="F8125B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E103430"/>
    <w:multiLevelType w:val="hybridMultilevel"/>
    <w:tmpl w:val="A4CE0E0A"/>
    <w:lvl w:ilvl="0" w:tplc="0400BCA4">
      <w:start w:val="1"/>
      <w:numFmt w:val="decimal"/>
      <w:lvlText w:val="%1."/>
      <w:lvlJc w:val="left"/>
      <w:pPr>
        <w:ind w:left="360" w:hanging="360"/>
      </w:pPr>
      <w:rPr>
        <w:lang w:val="ru-RU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557A38"/>
    <w:multiLevelType w:val="multilevel"/>
    <w:tmpl w:val="484E39C0"/>
    <w:lvl w:ilvl="0">
      <w:start w:val="1"/>
      <w:numFmt w:val="decimal"/>
      <w:pStyle w:val="tdtoccaptionlevel1"/>
      <w:suff w:val="space"/>
      <w:lvlText w:val="%1"/>
      <w:lvlJc w:val="left"/>
      <w:pPr>
        <w:ind w:left="0" w:firstLine="851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4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0" w:firstLine="851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2126" w:firstLine="851"/>
      </w:pPr>
      <w:rPr>
        <w:rFonts w:ascii="Times New Roman" w:hAnsi="Times New Roman" w:cs="Times New Roman" w:hint="default"/>
        <w:b w:val="0"/>
        <w:bCs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3">
      <w:start w:val="1"/>
      <w:numFmt w:val="decimal"/>
      <w:pStyle w:val="tdtoccaptionlevel4"/>
      <w:suff w:val="space"/>
      <w:lvlText w:val="%1.%2.%3.%4"/>
      <w:lvlJc w:val="left"/>
      <w:pPr>
        <w:ind w:left="0" w:firstLine="851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4"/>
        <w:u w:val="none"/>
        <w:vertAlign w:val="baseline"/>
        <w:em w:val="none"/>
      </w:rPr>
    </w:lvl>
    <w:lvl w:ilvl="4">
      <w:start w:val="1"/>
      <w:numFmt w:val="decimal"/>
      <w:pStyle w:val="tdtoccaptionlevel5"/>
      <w:suff w:val="space"/>
      <w:lvlText w:val="%1.%2.%3.%4.%5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pStyle w:val="tdtoccaptionlevel6"/>
      <w:suff w:val="space"/>
      <w:lvlText w:val="%1.%2.%3.%4.%5.%6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4"/>
        <w:vertAlign w:val="baseline"/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11"/>
  </w:num>
  <w:num w:numId="6">
    <w:abstractNumId w:val="12"/>
  </w:num>
  <w:num w:numId="7">
    <w:abstractNumId w:val="7"/>
  </w:num>
  <w:num w:numId="8">
    <w:abstractNumId w:val="9"/>
  </w:num>
  <w:num w:numId="9">
    <w:abstractNumId w:val="13"/>
  </w:num>
  <w:num w:numId="10">
    <w:abstractNumId w:val="6"/>
  </w:num>
  <w:num w:numId="11">
    <w:abstractNumId w:val="10"/>
  </w:num>
  <w:num w:numId="12">
    <w:abstractNumId w:val="14"/>
  </w:num>
  <w:num w:numId="13">
    <w:abstractNumId w:val="5"/>
  </w:num>
  <w:num w:numId="14">
    <w:abstractNumId w:val="3"/>
  </w:num>
  <w:num w:numId="15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BA3"/>
    <w:rsid w:val="00006C90"/>
    <w:rsid w:val="000120DB"/>
    <w:rsid w:val="0001390F"/>
    <w:rsid w:val="00050107"/>
    <w:rsid w:val="0005139B"/>
    <w:rsid w:val="00051C11"/>
    <w:rsid w:val="000521D4"/>
    <w:rsid w:val="000713EF"/>
    <w:rsid w:val="0008101C"/>
    <w:rsid w:val="000929BA"/>
    <w:rsid w:val="0009545D"/>
    <w:rsid w:val="00096520"/>
    <w:rsid w:val="000A6FB4"/>
    <w:rsid w:val="000B2EFD"/>
    <w:rsid w:val="000B5C67"/>
    <w:rsid w:val="000C429B"/>
    <w:rsid w:val="000D6891"/>
    <w:rsid w:val="000E659F"/>
    <w:rsid w:val="00110C00"/>
    <w:rsid w:val="001120F3"/>
    <w:rsid w:val="00126DE6"/>
    <w:rsid w:val="0014377A"/>
    <w:rsid w:val="00156C4B"/>
    <w:rsid w:val="001643DD"/>
    <w:rsid w:val="00164452"/>
    <w:rsid w:val="0016586E"/>
    <w:rsid w:val="001958B5"/>
    <w:rsid w:val="001A3DB5"/>
    <w:rsid w:val="001A50E4"/>
    <w:rsid w:val="001C34F3"/>
    <w:rsid w:val="001D0F0C"/>
    <w:rsid w:val="001F758B"/>
    <w:rsid w:val="00224987"/>
    <w:rsid w:val="002358EE"/>
    <w:rsid w:val="00252E4C"/>
    <w:rsid w:val="002535EE"/>
    <w:rsid w:val="00255162"/>
    <w:rsid w:val="002746BA"/>
    <w:rsid w:val="00275493"/>
    <w:rsid w:val="002A2F4A"/>
    <w:rsid w:val="002B77B8"/>
    <w:rsid w:val="002C4351"/>
    <w:rsid w:val="002C69F4"/>
    <w:rsid w:val="002D0832"/>
    <w:rsid w:val="002E3685"/>
    <w:rsid w:val="002F5C8E"/>
    <w:rsid w:val="00305FC4"/>
    <w:rsid w:val="0030785D"/>
    <w:rsid w:val="00316093"/>
    <w:rsid w:val="00326A52"/>
    <w:rsid w:val="00330E8E"/>
    <w:rsid w:val="00335190"/>
    <w:rsid w:val="00336CE9"/>
    <w:rsid w:val="00344EB6"/>
    <w:rsid w:val="00384C58"/>
    <w:rsid w:val="0039145D"/>
    <w:rsid w:val="003A00F0"/>
    <w:rsid w:val="003A6A26"/>
    <w:rsid w:val="003B61B9"/>
    <w:rsid w:val="003D30A5"/>
    <w:rsid w:val="003F3930"/>
    <w:rsid w:val="004010C6"/>
    <w:rsid w:val="004652BC"/>
    <w:rsid w:val="004808CD"/>
    <w:rsid w:val="00482601"/>
    <w:rsid w:val="00484FE7"/>
    <w:rsid w:val="004904B5"/>
    <w:rsid w:val="004955EA"/>
    <w:rsid w:val="004A1E5D"/>
    <w:rsid w:val="004C3E5E"/>
    <w:rsid w:val="004C4A8E"/>
    <w:rsid w:val="004D67A0"/>
    <w:rsid w:val="004E16A4"/>
    <w:rsid w:val="004E59BB"/>
    <w:rsid w:val="00520967"/>
    <w:rsid w:val="005309D1"/>
    <w:rsid w:val="005448F5"/>
    <w:rsid w:val="00552170"/>
    <w:rsid w:val="0055722F"/>
    <w:rsid w:val="00564FEA"/>
    <w:rsid w:val="00574670"/>
    <w:rsid w:val="0057596E"/>
    <w:rsid w:val="00592E19"/>
    <w:rsid w:val="005A041C"/>
    <w:rsid w:val="005C05AB"/>
    <w:rsid w:val="005E20BB"/>
    <w:rsid w:val="005F0D0E"/>
    <w:rsid w:val="005F3EFD"/>
    <w:rsid w:val="0060656B"/>
    <w:rsid w:val="00620F32"/>
    <w:rsid w:val="006236FB"/>
    <w:rsid w:val="00625939"/>
    <w:rsid w:val="006305BF"/>
    <w:rsid w:val="00631FD1"/>
    <w:rsid w:val="0063527B"/>
    <w:rsid w:val="00650E9B"/>
    <w:rsid w:val="006528FA"/>
    <w:rsid w:val="0067006E"/>
    <w:rsid w:val="00674875"/>
    <w:rsid w:val="006877E1"/>
    <w:rsid w:val="006B241E"/>
    <w:rsid w:val="006B76CF"/>
    <w:rsid w:val="006D314D"/>
    <w:rsid w:val="006E0C79"/>
    <w:rsid w:val="006E5749"/>
    <w:rsid w:val="0070087E"/>
    <w:rsid w:val="007056CE"/>
    <w:rsid w:val="00710F41"/>
    <w:rsid w:val="00711062"/>
    <w:rsid w:val="00722E5F"/>
    <w:rsid w:val="00730ADB"/>
    <w:rsid w:val="00735D6D"/>
    <w:rsid w:val="00784DCD"/>
    <w:rsid w:val="00785BE9"/>
    <w:rsid w:val="00792F7D"/>
    <w:rsid w:val="00792FB0"/>
    <w:rsid w:val="007A3730"/>
    <w:rsid w:val="007B2259"/>
    <w:rsid w:val="007C76BA"/>
    <w:rsid w:val="007D4F1A"/>
    <w:rsid w:val="007E2E56"/>
    <w:rsid w:val="007E2E77"/>
    <w:rsid w:val="00800950"/>
    <w:rsid w:val="00813DAA"/>
    <w:rsid w:val="00824D1D"/>
    <w:rsid w:val="008255FE"/>
    <w:rsid w:val="008642F6"/>
    <w:rsid w:val="0086490E"/>
    <w:rsid w:val="00865D8C"/>
    <w:rsid w:val="00875A80"/>
    <w:rsid w:val="00882337"/>
    <w:rsid w:val="00883133"/>
    <w:rsid w:val="00891CC9"/>
    <w:rsid w:val="008A55BC"/>
    <w:rsid w:val="008B3C11"/>
    <w:rsid w:val="008C3D7C"/>
    <w:rsid w:val="008E1AD4"/>
    <w:rsid w:val="00905B63"/>
    <w:rsid w:val="009078B9"/>
    <w:rsid w:val="00932BD7"/>
    <w:rsid w:val="00933E62"/>
    <w:rsid w:val="0094468E"/>
    <w:rsid w:val="00965803"/>
    <w:rsid w:val="009662CD"/>
    <w:rsid w:val="00966F2E"/>
    <w:rsid w:val="00980263"/>
    <w:rsid w:val="00996346"/>
    <w:rsid w:val="009A2660"/>
    <w:rsid w:val="009B4209"/>
    <w:rsid w:val="009B4D1E"/>
    <w:rsid w:val="009B7519"/>
    <w:rsid w:val="009C1598"/>
    <w:rsid w:val="009C5636"/>
    <w:rsid w:val="009E52B5"/>
    <w:rsid w:val="009F6C38"/>
    <w:rsid w:val="00A074DC"/>
    <w:rsid w:val="00A17C3C"/>
    <w:rsid w:val="00A23083"/>
    <w:rsid w:val="00A24011"/>
    <w:rsid w:val="00A3623E"/>
    <w:rsid w:val="00A51965"/>
    <w:rsid w:val="00A5503D"/>
    <w:rsid w:val="00A8658E"/>
    <w:rsid w:val="00A87AC9"/>
    <w:rsid w:val="00A90A2F"/>
    <w:rsid w:val="00AA3C3F"/>
    <w:rsid w:val="00AF6B53"/>
    <w:rsid w:val="00B017D2"/>
    <w:rsid w:val="00B03E27"/>
    <w:rsid w:val="00B15002"/>
    <w:rsid w:val="00B1679E"/>
    <w:rsid w:val="00B22A17"/>
    <w:rsid w:val="00B33EDA"/>
    <w:rsid w:val="00B45CB0"/>
    <w:rsid w:val="00B5365A"/>
    <w:rsid w:val="00B65468"/>
    <w:rsid w:val="00B65BA3"/>
    <w:rsid w:val="00B705B9"/>
    <w:rsid w:val="00B80C26"/>
    <w:rsid w:val="00B93BE5"/>
    <w:rsid w:val="00BA41C1"/>
    <w:rsid w:val="00BA6607"/>
    <w:rsid w:val="00BB0489"/>
    <w:rsid w:val="00BB5EBA"/>
    <w:rsid w:val="00BB7AA3"/>
    <w:rsid w:val="00BD1CC0"/>
    <w:rsid w:val="00BF2D56"/>
    <w:rsid w:val="00C004BC"/>
    <w:rsid w:val="00C3260C"/>
    <w:rsid w:val="00C33026"/>
    <w:rsid w:val="00C42A64"/>
    <w:rsid w:val="00C43097"/>
    <w:rsid w:val="00C47DA5"/>
    <w:rsid w:val="00C535FD"/>
    <w:rsid w:val="00C61466"/>
    <w:rsid w:val="00C66688"/>
    <w:rsid w:val="00C66997"/>
    <w:rsid w:val="00C7658D"/>
    <w:rsid w:val="00C953D8"/>
    <w:rsid w:val="00CB252B"/>
    <w:rsid w:val="00CB50FA"/>
    <w:rsid w:val="00CB6463"/>
    <w:rsid w:val="00CC0BE4"/>
    <w:rsid w:val="00CC371D"/>
    <w:rsid w:val="00CC5DF9"/>
    <w:rsid w:val="00CC6521"/>
    <w:rsid w:val="00CE0DC7"/>
    <w:rsid w:val="00CF6AE8"/>
    <w:rsid w:val="00D06DD5"/>
    <w:rsid w:val="00D15103"/>
    <w:rsid w:val="00D42699"/>
    <w:rsid w:val="00D43105"/>
    <w:rsid w:val="00D45427"/>
    <w:rsid w:val="00D5485B"/>
    <w:rsid w:val="00D55279"/>
    <w:rsid w:val="00D602EB"/>
    <w:rsid w:val="00D668E4"/>
    <w:rsid w:val="00D76384"/>
    <w:rsid w:val="00DB122D"/>
    <w:rsid w:val="00DB74B4"/>
    <w:rsid w:val="00DC2F40"/>
    <w:rsid w:val="00DD6163"/>
    <w:rsid w:val="00E03EA2"/>
    <w:rsid w:val="00E07369"/>
    <w:rsid w:val="00E3247C"/>
    <w:rsid w:val="00E416B3"/>
    <w:rsid w:val="00E5322B"/>
    <w:rsid w:val="00E66421"/>
    <w:rsid w:val="00E674A0"/>
    <w:rsid w:val="00E7587A"/>
    <w:rsid w:val="00E856EB"/>
    <w:rsid w:val="00E9218D"/>
    <w:rsid w:val="00EA019A"/>
    <w:rsid w:val="00EC0FA4"/>
    <w:rsid w:val="00EC10FF"/>
    <w:rsid w:val="00EC20CA"/>
    <w:rsid w:val="00EC6BF2"/>
    <w:rsid w:val="00EE2276"/>
    <w:rsid w:val="00EE63FF"/>
    <w:rsid w:val="00F056FD"/>
    <w:rsid w:val="00F1227C"/>
    <w:rsid w:val="00F25C52"/>
    <w:rsid w:val="00F36AC8"/>
    <w:rsid w:val="00F431EF"/>
    <w:rsid w:val="00F6454C"/>
    <w:rsid w:val="00F6733D"/>
    <w:rsid w:val="00F85F98"/>
    <w:rsid w:val="00F8799D"/>
    <w:rsid w:val="00FD2636"/>
    <w:rsid w:val="00FD684A"/>
    <w:rsid w:val="00FE2A2C"/>
    <w:rsid w:val="00FE3CF8"/>
    <w:rsid w:val="00FE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,"/>
  <w:listSeparator w:val=";"/>
  <w14:docId w14:val="09B5090B"/>
  <w15:docId w15:val="{B0CB51BC-0AEB-8E40-8153-BA2D6189C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BA3"/>
    <w:rPr>
      <w:sz w:val="24"/>
    </w:rPr>
  </w:style>
  <w:style w:type="paragraph" w:styleId="1">
    <w:name w:val="heading 1"/>
    <w:basedOn w:val="a"/>
    <w:next w:val="a"/>
    <w:qFormat/>
    <w:rsid w:val="006305BF"/>
    <w:pPr>
      <w:keepNext/>
      <w:pageBreakBefore/>
      <w:numPr>
        <w:numId w:val="4"/>
      </w:numPr>
      <w:suppressAutoHyphens/>
      <w:spacing w:after="360" w:line="360" w:lineRule="auto"/>
      <w:jc w:val="center"/>
      <w:outlineLvl w:val="0"/>
    </w:pPr>
    <w:rPr>
      <w:caps/>
      <w:szCs w:val="24"/>
      <w:lang w:val="en-US"/>
    </w:rPr>
  </w:style>
  <w:style w:type="paragraph" w:styleId="20">
    <w:name w:val="heading 2"/>
    <w:basedOn w:val="a"/>
    <w:next w:val="a"/>
    <w:qFormat/>
    <w:rsid w:val="00275493"/>
    <w:pPr>
      <w:keepNext/>
      <w:numPr>
        <w:ilvl w:val="1"/>
        <w:numId w:val="4"/>
      </w:numPr>
      <w:spacing w:before="240" w:after="160" w:line="360" w:lineRule="auto"/>
      <w:ind w:left="1708"/>
      <w:jc w:val="both"/>
      <w:outlineLvl w:val="1"/>
    </w:pPr>
    <w:rPr>
      <w:szCs w:val="24"/>
    </w:rPr>
  </w:style>
  <w:style w:type="paragraph" w:styleId="30">
    <w:name w:val="heading 3"/>
    <w:basedOn w:val="a"/>
    <w:next w:val="a"/>
    <w:qFormat/>
    <w:rsid w:val="00275493"/>
    <w:pPr>
      <w:numPr>
        <w:ilvl w:val="2"/>
        <w:numId w:val="4"/>
      </w:numPr>
      <w:tabs>
        <w:tab w:val="left" w:pos="1080"/>
        <w:tab w:val="left" w:pos="1260"/>
      </w:tabs>
      <w:spacing w:before="240" w:after="160" w:line="360" w:lineRule="auto"/>
      <w:jc w:val="both"/>
      <w:outlineLvl w:val="2"/>
    </w:pPr>
    <w:rPr>
      <w:bCs/>
      <w:szCs w:val="24"/>
    </w:rPr>
  </w:style>
  <w:style w:type="paragraph" w:styleId="40">
    <w:name w:val="heading 4"/>
    <w:basedOn w:val="a"/>
    <w:next w:val="a"/>
    <w:qFormat/>
    <w:rsid w:val="000E659F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List Bullet 3"/>
    <w:basedOn w:val="a"/>
    <w:rsid w:val="00DC2F40"/>
    <w:pPr>
      <w:numPr>
        <w:numId w:val="1"/>
      </w:numPr>
      <w:spacing w:line="360" w:lineRule="auto"/>
    </w:pPr>
    <w:rPr>
      <w:szCs w:val="24"/>
    </w:rPr>
  </w:style>
  <w:style w:type="paragraph" w:customStyle="1" w:styleId="a3">
    <w:name w:val="АБР"/>
    <w:basedOn w:val="a"/>
    <w:link w:val="a4"/>
    <w:rsid w:val="00650E9B"/>
    <w:pPr>
      <w:spacing w:line="360" w:lineRule="auto"/>
      <w:ind w:firstLine="720"/>
      <w:jc w:val="both"/>
    </w:pPr>
    <w:rPr>
      <w:szCs w:val="24"/>
    </w:rPr>
  </w:style>
  <w:style w:type="paragraph" w:styleId="a5">
    <w:name w:val="header"/>
    <w:basedOn w:val="a"/>
    <w:link w:val="a6"/>
    <w:uiPriority w:val="99"/>
    <w:rsid w:val="00B65BA3"/>
    <w:pPr>
      <w:tabs>
        <w:tab w:val="center" w:pos="4153"/>
        <w:tab w:val="right" w:pos="8306"/>
      </w:tabs>
    </w:pPr>
    <w:rPr>
      <w:sz w:val="20"/>
    </w:rPr>
  </w:style>
  <w:style w:type="paragraph" w:styleId="4">
    <w:name w:val="List Number 4"/>
    <w:basedOn w:val="a"/>
    <w:rsid w:val="005448F5"/>
    <w:pPr>
      <w:numPr>
        <w:numId w:val="3"/>
      </w:numPr>
      <w:tabs>
        <w:tab w:val="left" w:pos="720"/>
        <w:tab w:val="left" w:pos="1080"/>
        <w:tab w:val="left" w:pos="1260"/>
        <w:tab w:val="left" w:pos="1440"/>
        <w:tab w:val="left" w:pos="1800"/>
      </w:tabs>
      <w:spacing w:line="360" w:lineRule="auto"/>
      <w:jc w:val="both"/>
    </w:pPr>
  </w:style>
  <w:style w:type="paragraph" w:customStyle="1" w:styleId="2">
    <w:name w:val="Стиль Нумерованный список 2 + По ширине"/>
    <w:basedOn w:val="a"/>
    <w:rsid w:val="00965803"/>
    <w:pPr>
      <w:numPr>
        <w:numId w:val="2"/>
      </w:numPr>
      <w:tabs>
        <w:tab w:val="clear" w:pos="794"/>
        <w:tab w:val="left" w:pos="567"/>
        <w:tab w:val="num" w:pos="900"/>
        <w:tab w:val="left" w:pos="1080"/>
      </w:tabs>
      <w:spacing w:line="360" w:lineRule="auto"/>
      <w:jc w:val="both"/>
    </w:pPr>
    <w:rPr>
      <w:lang w:val="en-US"/>
    </w:rPr>
  </w:style>
  <w:style w:type="paragraph" w:styleId="a7">
    <w:name w:val="Body Text"/>
    <w:basedOn w:val="a"/>
    <w:rsid w:val="00520967"/>
    <w:pPr>
      <w:jc w:val="center"/>
    </w:pPr>
    <w:rPr>
      <w:szCs w:val="24"/>
    </w:rPr>
  </w:style>
  <w:style w:type="character" w:styleId="a8">
    <w:name w:val="page number"/>
    <w:basedOn w:val="a0"/>
    <w:rsid w:val="00B65BA3"/>
  </w:style>
  <w:style w:type="paragraph" w:styleId="a9">
    <w:name w:val="footer"/>
    <w:basedOn w:val="a"/>
    <w:rsid w:val="00B65BA3"/>
    <w:pPr>
      <w:tabs>
        <w:tab w:val="center" w:pos="4153"/>
        <w:tab w:val="right" w:pos="8306"/>
      </w:tabs>
    </w:pPr>
    <w:rPr>
      <w:sz w:val="20"/>
    </w:rPr>
  </w:style>
  <w:style w:type="paragraph" w:customStyle="1" w:styleId="aa">
    <w:name w:val="Центр"/>
    <w:basedOn w:val="a"/>
    <w:rsid w:val="00B65BA3"/>
    <w:pPr>
      <w:spacing w:line="360" w:lineRule="auto"/>
      <w:ind w:left="284" w:right="284"/>
      <w:jc w:val="center"/>
    </w:pPr>
  </w:style>
  <w:style w:type="paragraph" w:styleId="ab">
    <w:name w:val="endnote text"/>
    <w:basedOn w:val="a"/>
    <w:semiHidden/>
    <w:rsid w:val="00B65BA3"/>
    <w:pPr>
      <w:spacing w:before="120" w:after="120"/>
    </w:pPr>
  </w:style>
  <w:style w:type="paragraph" w:styleId="10">
    <w:name w:val="toc 1"/>
    <w:basedOn w:val="a"/>
    <w:next w:val="a"/>
    <w:autoRedefine/>
    <w:uiPriority w:val="39"/>
    <w:rsid w:val="00674875"/>
    <w:pPr>
      <w:tabs>
        <w:tab w:val="right" w:leader="dot" w:pos="10196"/>
      </w:tabs>
      <w:spacing w:line="360" w:lineRule="auto"/>
      <w:ind w:left="255" w:hanging="255"/>
    </w:pPr>
  </w:style>
  <w:style w:type="paragraph" w:styleId="21">
    <w:name w:val="toc 2"/>
    <w:basedOn w:val="a"/>
    <w:next w:val="a"/>
    <w:autoRedefine/>
    <w:uiPriority w:val="39"/>
    <w:rsid w:val="001A50E4"/>
    <w:pPr>
      <w:tabs>
        <w:tab w:val="right" w:leader="dot" w:pos="10196"/>
      </w:tabs>
      <w:spacing w:line="360" w:lineRule="auto"/>
      <w:ind w:left="709" w:hanging="425"/>
      <w:jc w:val="both"/>
    </w:pPr>
  </w:style>
  <w:style w:type="character" w:styleId="ac">
    <w:name w:val="Hyperlink"/>
    <w:uiPriority w:val="99"/>
    <w:rsid w:val="00520967"/>
    <w:rPr>
      <w:color w:val="0000FF"/>
      <w:u w:val="single"/>
    </w:rPr>
  </w:style>
  <w:style w:type="table" w:styleId="ad">
    <w:name w:val="Table Grid"/>
    <w:basedOn w:val="a1"/>
    <w:rsid w:val="00E07369"/>
    <w:pPr>
      <w:spacing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llowedHyperlink"/>
    <w:uiPriority w:val="99"/>
    <w:rsid w:val="000D6891"/>
    <w:rPr>
      <w:color w:val="0000FF"/>
      <w:u w:val="single"/>
    </w:rPr>
  </w:style>
  <w:style w:type="paragraph" w:styleId="af">
    <w:name w:val="Normal (Web)"/>
    <w:basedOn w:val="a"/>
    <w:rsid w:val="000D6891"/>
    <w:pPr>
      <w:spacing w:before="100" w:beforeAutospacing="1" w:after="100" w:afterAutospacing="1"/>
    </w:pPr>
    <w:rPr>
      <w:szCs w:val="24"/>
    </w:rPr>
  </w:style>
  <w:style w:type="character" w:customStyle="1" w:styleId="a4">
    <w:name w:val="АБР Знак"/>
    <w:link w:val="a3"/>
    <w:rsid w:val="000E659F"/>
    <w:rPr>
      <w:sz w:val="24"/>
      <w:szCs w:val="24"/>
      <w:lang w:val="ru-RU" w:eastAsia="ru-RU" w:bidi="ar-SA"/>
    </w:rPr>
  </w:style>
  <w:style w:type="paragraph" w:styleId="31">
    <w:name w:val="toc 3"/>
    <w:basedOn w:val="a"/>
    <w:next w:val="a"/>
    <w:autoRedefine/>
    <w:uiPriority w:val="39"/>
    <w:rsid w:val="00CE0DC7"/>
    <w:pPr>
      <w:tabs>
        <w:tab w:val="right" w:leader="dot" w:pos="10196"/>
      </w:tabs>
      <w:spacing w:line="360" w:lineRule="auto"/>
      <w:ind w:left="1344" w:hanging="624"/>
    </w:pPr>
  </w:style>
  <w:style w:type="paragraph" w:customStyle="1" w:styleId="af0">
    <w:name w:val="ПЕРЕЧЕНЬ"/>
    <w:basedOn w:val="20"/>
    <w:next w:val="a3"/>
    <w:rsid w:val="000E659F"/>
    <w:pPr>
      <w:pageBreakBefore/>
      <w:numPr>
        <w:ilvl w:val="0"/>
        <w:numId w:val="0"/>
      </w:numPr>
      <w:jc w:val="center"/>
    </w:pPr>
    <w:rPr>
      <w:caps/>
    </w:rPr>
  </w:style>
  <w:style w:type="paragraph" w:customStyle="1" w:styleId="af1">
    <w:name w:val="Приложение"/>
    <w:basedOn w:val="40"/>
    <w:next w:val="a3"/>
    <w:rsid w:val="000E659F"/>
    <w:pPr>
      <w:pageBreakBefore/>
      <w:suppressAutoHyphens/>
      <w:spacing w:before="0" w:after="360" w:line="360" w:lineRule="auto"/>
      <w:ind w:firstLine="8278"/>
      <w:jc w:val="center"/>
    </w:pPr>
    <w:rPr>
      <w:b w:val="0"/>
      <w:caps/>
      <w:sz w:val="24"/>
      <w:szCs w:val="24"/>
    </w:rPr>
  </w:style>
  <w:style w:type="paragraph" w:styleId="41">
    <w:name w:val="toc 4"/>
    <w:basedOn w:val="a"/>
    <w:next w:val="a"/>
    <w:autoRedefine/>
    <w:semiHidden/>
    <w:rsid w:val="00574670"/>
    <w:pPr>
      <w:spacing w:line="360" w:lineRule="auto"/>
      <w:ind w:left="1815" w:hanging="1531"/>
    </w:pPr>
  </w:style>
  <w:style w:type="paragraph" w:customStyle="1" w:styleId="210">
    <w:name w:val="Основной текст с отступом 21"/>
    <w:basedOn w:val="a"/>
    <w:rsid w:val="00552170"/>
    <w:pPr>
      <w:spacing w:line="360" w:lineRule="auto"/>
      <w:ind w:firstLine="567"/>
      <w:jc w:val="both"/>
    </w:pPr>
    <w:rPr>
      <w:sz w:val="28"/>
    </w:rPr>
  </w:style>
  <w:style w:type="paragraph" w:customStyle="1" w:styleId="11">
    <w:name w:val="Обычный1"/>
    <w:basedOn w:val="a"/>
    <w:qFormat/>
    <w:rsid w:val="004C4A8E"/>
    <w:pPr>
      <w:spacing w:line="360" w:lineRule="auto"/>
      <w:ind w:firstLine="709"/>
      <w:jc w:val="both"/>
    </w:pPr>
  </w:style>
  <w:style w:type="paragraph" w:styleId="af2">
    <w:name w:val="Body Text Indent"/>
    <w:basedOn w:val="a"/>
    <w:link w:val="af3"/>
    <w:rsid w:val="00564FEA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rsid w:val="00564FEA"/>
    <w:rPr>
      <w:sz w:val="24"/>
    </w:rPr>
  </w:style>
  <w:style w:type="paragraph" w:styleId="22">
    <w:name w:val="Body Text Indent 2"/>
    <w:basedOn w:val="a"/>
    <w:link w:val="23"/>
    <w:rsid w:val="00564FEA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rsid w:val="00564FEA"/>
    <w:rPr>
      <w:sz w:val="24"/>
    </w:rPr>
  </w:style>
  <w:style w:type="paragraph" w:styleId="32">
    <w:name w:val="Body Text Indent 3"/>
    <w:basedOn w:val="a"/>
    <w:link w:val="33"/>
    <w:rsid w:val="00564FEA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rsid w:val="00564FEA"/>
    <w:rPr>
      <w:sz w:val="16"/>
      <w:szCs w:val="16"/>
    </w:rPr>
  </w:style>
  <w:style w:type="paragraph" w:styleId="af4">
    <w:name w:val="Title"/>
    <w:basedOn w:val="a"/>
    <w:link w:val="af5"/>
    <w:qFormat/>
    <w:rsid w:val="00564FEA"/>
    <w:pPr>
      <w:ind w:firstLine="567"/>
      <w:jc w:val="center"/>
    </w:pPr>
    <w:rPr>
      <w:b/>
      <w:bCs/>
      <w:sz w:val="26"/>
    </w:rPr>
  </w:style>
  <w:style w:type="character" w:customStyle="1" w:styleId="af5">
    <w:name w:val="Заголовок Знак"/>
    <w:basedOn w:val="a0"/>
    <w:link w:val="af4"/>
    <w:rsid w:val="00564FEA"/>
    <w:rPr>
      <w:b/>
      <w:bCs/>
      <w:sz w:val="26"/>
    </w:rPr>
  </w:style>
  <w:style w:type="paragraph" w:styleId="af6">
    <w:name w:val="Plain Text"/>
    <w:basedOn w:val="a"/>
    <w:link w:val="af7"/>
    <w:rsid w:val="00564FEA"/>
    <w:rPr>
      <w:rFonts w:ascii="Courier New" w:hAnsi="Courier New"/>
      <w:sz w:val="20"/>
    </w:rPr>
  </w:style>
  <w:style w:type="character" w:customStyle="1" w:styleId="af7">
    <w:name w:val="Текст Знак"/>
    <w:basedOn w:val="a0"/>
    <w:link w:val="af6"/>
    <w:rsid w:val="00564FEA"/>
    <w:rPr>
      <w:rFonts w:ascii="Courier New" w:hAnsi="Courier New"/>
    </w:rPr>
  </w:style>
  <w:style w:type="paragraph" w:styleId="af8">
    <w:name w:val="Balloon Text"/>
    <w:basedOn w:val="a"/>
    <w:link w:val="af9"/>
    <w:rsid w:val="00BB0489"/>
    <w:rPr>
      <w:rFonts w:ascii="Lucida Grande CY" w:hAnsi="Lucida Grande CY"/>
      <w:sz w:val="18"/>
      <w:szCs w:val="18"/>
    </w:rPr>
  </w:style>
  <w:style w:type="character" w:customStyle="1" w:styleId="af9">
    <w:name w:val="Текст выноски Знак"/>
    <w:basedOn w:val="a0"/>
    <w:link w:val="af8"/>
    <w:rsid w:val="00BB0489"/>
    <w:rPr>
      <w:rFonts w:ascii="Lucida Grande CY" w:hAnsi="Lucida Grande CY"/>
      <w:sz w:val="18"/>
      <w:szCs w:val="18"/>
    </w:rPr>
  </w:style>
  <w:style w:type="paragraph" w:styleId="afa">
    <w:name w:val="List Paragraph"/>
    <w:basedOn w:val="a"/>
    <w:qFormat/>
    <w:rsid w:val="00CB252B"/>
    <w:pPr>
      <w:ind w:left="720"/>
      <w:contextualSpacing/>
    </w:pPr>
  </w:style>
  <w:style w:type="paragraph" w:styleId="afb">
    <w:name w:val="Document Map"/>
    <w:basedOn w:val="a"/>
    <w:link w:val="afc"/>
    <w:rsid w:val="00BB7AA3"/>
    <w:rPr>
      <w:rFonts w:ascii="Lucida Grande CY" w:hAnsi="Lucida Grande CY" w:cs="Lucida Grande CY"/>
      <w:szCs w:val="24"/>
    </w:rPr>
  </w:style>
  <w:style w:type="character" w:customStyle="1" w:styleId="afc">
    <w:name w:val="Схема документа Знак"/>
    <w:basedOn w:val="a0"/>
    <w:link w:val="afb"/>
    <w:rsid w:val="00BB7AA3"/>
    <w:rPr>
      <w:rFonts w:ascii="Lucida Grande CY" w:hAnsi="Lucida Grande CY" w:cs="Lucida Grande CY"/>
      <w:sz w:val="24"/>
      <w:szCs w:val="24"/>
    </w:rPr>
  </w:style>
  <w:style w:type="character" w:customStyle="1" w:styleId="apple-converted-space">
    <w:name w:val="apple-converted-space"/>
    <w:basedOn w:val="a0"/>
    <w:rsid w:val="002D0832"/>
  </w:style>
  <w:style w:type="character" w:customStyle="1" w:styleId="a6">
    <w:name w:val="Верхний колонтитул Знак"/>
    <w:basedOn w:val="a0"/>
    <w:link w:val="a5"/>
    <w:uiPriority w:val="99"/>
    <w:rsid w:val="00C953D8"/>
  </w:style>
  <w:style w:type="paragraph" w:customStyle="1" w:styleId="tdnontocunorderedcaption">
    <w:name w:val="td_nontoc_unordered_caption"/>
    <w:next w:val="a"/>
    <w:qFormat/>
    <w:rsid w:val="00C953D8"/>
    <w:pPr>
      <w:keepNext/>
      <w:spacing w:before="120" w:after="120" w:line="360" w:lineRule="auto"/>
      <w:jc w:val="center"/>
    </w:pPr>
    <w:rPr>
      <w:rFonts w:ascii="Arial" w:hAnsi="Arial" w:cs="Arial"/>
      <w:b/>
      <w:bCs/>
      <w:kern w:val="32"/>
      <w:sz w:val="24"/>
      <w:szCs w:val="32"/>
    </w:rPr>
  </w:style>
  <w:style w:type="paragraph" w:customStyle="1" w:styleId="tdtext">
    <w:name w:val="td_text"/>
    <w:link w:val="tdtext0"/>
    <w:qFormat/>
    <w:rsid w:val="00C953D8"/>
    <w:pPr>
      <w:spacing w:line="360" w:lineRule="auto"/>
      <w:ind w:firstLine="851"/>
      <w:jc w:val="both"/>
    </w:pPr>
    <w:rPr>
      <w:rFonts w:ascii="Arial" w:hAnsi="Arial"/>
      <w:sz w:val="24"/>
      <w:szCs w:val="24"/>
    </w:rPr>
  </w:style>
  <w:style w:type="character" w:customStyle="1" w:styleId="tdtext0">
    <w:name w:val="td_text Знак"/>
    <w:link w:val="tdtext"/>
    <w:rsid w:val="00C953D8"/>
    <w:rPr>
      <w:rFonts w:ascii="Arial" w:hAnsi="Arial"/>
      <w:sz w:val="24"/>
      <w:szCs w:val="24"/>
    </w:rPr>
  </w:style>
  <w:style w:type="paragraph" w:customStyle="1" w:styleId="msonormal0">
    <w:name w:val="msonormal"/>
    <w:basedOn w:val="a"/>
    <w:rsid w:val="00C953D8"/>
    <w:pPr>
      <w:spacing w:before="100" w:beforeAutospacing="1" w:after="100" w:afterAutospacing="1"/>
    </w:pPr>
    <w:rPr>
      <w:szCs w:val="24"/>
    </w:rPr>
  </w:style>
  <w:style w:type="paragraph" w:customStyle="1" w:styleId="xl63">
    <w:name w:val="xl63"/>
    <w:basedOn w:val="a"/>
    <w:rsid w:val="00C953D8"/>
    <w:pPr>
      <w:spacing w:before="100" w:beforeAutospacing="1" w:after="100" w:afterAutospacing="1"/>
      <w:textAlignment w:val="top"/>
    </w:pPr>
    <w:rPr>
      <w:rFonts w:ascii="Calibri" w:hAnsi="Calibri" w:cs="Calibri"/>
      <w:b/>
      <w:bCs/>
      <w:szCs w:val="24"/>
    </w:rPr>
  </w:style>
  <w:style w:type="paragraph" w:customStyle="1" w:styleId="xl64">
    <w:name w:val="xl64"/>
    <w:basedOn w:val="a"/>
    <w:rsid w:val="00C953D8"/>
    <w:pPr>
      <w:spacing w:before="100" w:beforeAutospacing="1" w:after="100" w:afterAutospacing="1"/>
      <w:textAlignment w:val="top"/>
    </w:pPr>
    <w:rPr>
      <w:rFonts w:ascii="Calibri" w:hAnsi="Calibri" w:cs="Calibri"/>
      <w:b/>
      <w:bCs/>
      <w:szCs w:val="24"/>
    </w:rPr>
  </w:style>
  <w:style w:type="paragraph" w:customStyle="1" w:styleId="xl65">
    <w:name w:val="xl65"/>
    <w:basedOn w:val="a"/>
    <w:rsid w:val="00C953D8"/>
    <w:pPr>
      <w:spacing w:before="100" w:beforeAutospacing="1" w:after="100" w:afterAutospacing="1"/>
      <w:textAlignment w:val="top"/>
    </w:pPr>
    <w:rPr>
      <w:szCs w:val="24"/>
    </w:rPr>
  </w:style>
  <w:style w:type="paragraph" w:customStyle="1" w:styleId="xl66">
    <w:name w:val="xl66"/>
    <w:basedOn w:val="a"/>
    <w:rsid w:val="00C953D8"/>
    <w:pPr>
      <w:spacing w:before="100" w:beforeAutospacing="1" w:after="100" w:afterAutospacing="1"/>
      <w:textAlignment w:val="top"/>
    </w:pPr>
    <w:rPr>
      <w:szCs w:val="24"/>
    </w:rPr>
  </w:style>
  <w:style w:type="paragraph" w:customStyle="1" w:styleId="xl67">
    <w:name w:val="xl67"/>
    <w:basedOn w:val="a"/>
    <w:rsid w:val="00C953D8"/>
    <w:pPr>
      <w:spacing w:before="100" w:beforeAutospacing="1" w:after="100" w:afterAutospacing="1"/>
      <w:jc w:val="center"/>
      <w:textAlignment w:val="top"/>
    </w:pPr>
    <w:rPr>
      <w:rFonts w:ascii="Calibri" w:hAnsi="Calibri" w:cs="Calibri"/>
      <w:b/>
      <w:bCs/>
      <w:szCs w:val="24"/>
    </w:rPr>
  </w:style>
  <w:style w:type="paragraph" w:customStyle="1" w:styleId="xl68">
    <w:name w:val="xl68"/>
    <w:basedOn w:val="a"/>
    <w:rsid w:val="00C953D8"/>
    <w:pPr>
      <w:spacing w:before="100" w:beforeAutospacing="1" w:after="100" w:afterAutospacing="1"/>
      <w:jc w:val="center"/>
      <w:textAlignment w:val="top"/>
    </w:pPr>
    <w:rPr>
      <w:szCs w:val="24"/>
    </w:rPr>
  </w:style>
  <w:style w:type="paragraph" w:styleId="afd">
    <w:name w:val="caption"/>
    <w:basedOn w:val="a"/>
    <w:next w:val="a"/>
    <w:unhideWhenUsed/>
    <w:qFormat/>
    <w:rsid w:val="00824D1D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tdillustrationname">
    <w:name w:val="td_illustration_name"/>
    <w:next w:val="a"/>
    <w:qFormat/>
    <w:rsid w:val="0014377A"/>
    <w:pPr>
      <w:numPr>
        <w:ilvl w:val="7"/>
        <w:numId w:val="12"/>
      </w:numPr>
      <w:spacing w:after="120" w:line="360" w:lineRule="auto"/>
      <w:jc w:val="center"/>
    </w:pPr>
    <w:rPr>
      <w:rFonts w:ascii="Arial" w:hAnsi="Arial"/>
      <w:sz w:val="24"/>
      <w:szCs w:val="24"/>
    </w:rPr>
  </w:style>
  <w:style w:type="paragraph" w:customStyle="1" w:styleId="tdtablename">
    <w:name w:val="td_table_name"/>
    <w:next w:val="a"/>
    <w:qFormat/>
    <w:rsid w:val="0014377A"/>
    <w:pPr>
      <w:keepNext/>
      <w:numPr>
        <w:ilvl w:val="8"/>
        <w:numId w:val="12"/>
      </w:numPr>
      <w:spacing w:before="240" w:after="120" w:line="360" w:lineRule="auto"/>
    </w:pPr>
    <w:rPr>
      <w:rFonts w:ascii="Arial" w:hAnsi="Arial"/>
      <w:sz w:val="24"/>
    </w:rPr>
  </w:style>
  <w:style w:type="paragraph" w:customStyle="1" w:styleId="tdtoccaptionlevel1">
    <w:name w:val="td_toc_caption_level_1"/>
    <w:next w:val="tdtext"/>
    <w:qFormat/>
    <w:rsid w:val="0014377A"/>
    <w:pPr>
      <w:keepNext/>
      <w:pageBreakBefore/>
      <w:numPr>
        <w:numId w:val="12"/>
      </w:numPr>
      <w:spacing w:before="120" w:after="120" w:line="360" w:lineRule="auto"/>
      <w:jc w:val="both"/>
      <w:outlineLvl w:val="0"/>
    </w:pPr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2">
    <w:name w:val="td_toc_caption_level_2"/>
    <w:next w:val="tdtext"/>
    <w:link w:val="tdtoccaptionlevel20"/>
    <w:qFormat/>
    <w:rsid w:val="0014377A"/>
    <w:pPr>
      <w:keepNext/>
      <w:numPr>
        <w:ilvl w:val="1"/>
        <w:numId w:val="12"/>
      </w:numPr>
      <w:spacing w:before="120" w:after="120" w:line="360" w:lineRule="auto"/>
      <w:jc w:val="both"/>
      <w:outlineLvl w:val="1"/>
    </w:pPr>
    <w:rPr>
      <w:rFonts w:ascii="Arial" w:hAnsi="Arial" w:cs="Arial"/>
      <w:b/>
      <w:bCs/>
      <w:kern w:val="32"/>
      <w:sz w:val="24"/>
      <w:szCs w:val="32"/>
    </w:rPr>
  </w:style>
  <w:style w:type="character" w:customStyle="1" w:styleId="tdtoccaptionlevel20">
    <w:name w:val="td_toc_caption_level_2 Знак"/>
    <w:link w:val="tdtoccaptionlevel2"/>
    <w:rsid w:val="0014377A"/>
    <w:rPr>
      <w:rFonts w:ascii="Arial" w:hAnsi="Arial" w:cs="Arial"/>
      <w:b/>
      <w:bCs/>
      <w:kern w:val="32"/>
      <w:sz w:val="24"/>
      <w:szCs w:val="32"/>
    </w:rPr>
  </w:style>
  <w:style w:type="paragraph" w:customStyle="1" w:styleId="tdtoccaptionlevel3">
    <w:name w:val="td_toc_caption_level_3"/>
    <w:next w:val="tdtext"/>
    <w:qFormat/>
    <w:rsid w:val="0014377A"/>
    <w:pPr>
      <w:keepNext/>
      <w:numPr>
        <w:ilvl w:val="2"/>
        <w:numId w:val="12"/>
      </w:numPr>
      <w:spacing w:before="120" w:after="120" w:line="360" w:lineRule="auto"/>
      <w:ind w:left="567"/>
      <w:jc w:val="both"/>
      <w:outlineLvl w:val="2"/>
    </w:pPr>
    <w:rPr>
      <w:rFonts w:ascii="Arial" w:hAnsi="Arial" w:cs="Arial"/>
      <w:b/>
      <w:bCs/>
      <w:kern w:val="32"/>
      <w:sz w:val="24"/>
      <w:szCs w:val="26"/>
    </w:rPr>
  </w:style>
  <w:style w:type="paragraph" w:customStyle="1" w:styleId="tdtoccaptionlevel4">
    <w:name w:val="td_toc_caption_level_4"/>
    <w:next w:val="tdtext"/>
    <w:qFormat/>
    <w:rsid w:val="0014377A"/>
    <w:pPr>
      <w:keepNext/>
      <w:numPr>
        <w:ilvl w:val="3"/>
        <w:numId w:val="12"/>
      </w:numPr>
      <w:spacing w:before="120" w:after="120" w:line="360" w:lineRule="auto"/>
      <w:jc w:val="both"/>
      <w:outlineLvl w:val="3"/>
    </w:pPr>
    <w:rPr>
      <w:rFonts w:ascii="Arial" w:hAnsi="Arial"/>
      <w:b/>
      <w:sz w:val="24"/>
    </w:rPr>
  </w:style>
  <w:style w:type="paragraph" w:customStyle="1" w:styleId="tdtoccaptionlevel5">
    <w:name w:val="td_toc_caption_level_5"/>
    <w:next w:val="tdtext"/>
    <w:qFormat/>
    <w:rsid w:val="0014377A"/>
    <w:pPr>
      <w:keepNext/>
      <w:numPr>
        <w:ilvl w:val="4"/>
        <w:numId w:val="12"/>
      </w:numPr>
      <w:spacing w:before="120" w:after="120" w:line="360" w:lineRule="auto"/>
      <w:jc w:val="both"/>
      <w:outlineLvl w:val="4"/>
    </w:pPr>
    <w:rPr>
      <w:rFonts w:ascii="Arial" w:hAnsi="Arial"/>
      <w:b/>
      <w:sz w:val="24"/>
    </w:rPr>
  </w:style>
  <w:style w:type="paragraph" w:customStyle="1" w:styleId="tdtoccaptionlevel6">
    <w:name w:val="td_toc_caption_level_6"/>
    <w:next w:val="tdtext"/>
    <w:qFormat/>
    <w:rsid w:val="0014377A"/>
    <w:pPr>
      <w:keepNext/>
      <w:numPr>
        <w:ilvl w:val="5"/>
        <w:numId w:val="12"/>
      </w:numPr>
      <w:spacing w:before="120" w:after="120" w:line="360" w:lineRule="auto"/>
      <w:jc w:val="both"/>
      <w:outlineLvl w:val="5"/>
    </w:pPr>
    <w:rPr>
      <w:rFonts w:ascii="Arial" w:hAnsi="Arial"/>
      <w:b/>
      <w:noProof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1.jp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0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20.png"/><Relationship Id="rId19" Type="http://schemas.openxmlformats.org/officeDocument/2006/relationships/hyperlink" Target="http://127.0.0.1:8080/adm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2.jp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Elizarov\Application%20Data\Microsoft\&#1064;&#1072;&#1073;&#1083;&#1086;&#1085;&#1099;\&#1064;&#1072;&#1073;&#1083;&#1086;&#1085;%20&#1040;&#1057;&#1059;&#1055;.dot" TargetMode="Externa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0D64A6-6FE9-41BA-A08E-43DCBBBF3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АСУП.dot</Template>
  <TotalTime>7</TotalTime>
  <Pages>12</Pages>
  <Words>1590</Words>
  <Characters>11875</Characters>
  <Application>Microsoft Office Word</Application>
  <DocSecurity>0</DocSecurity>
  <Lines>98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34 01</vt:lpstr>
    </vt:vector>
  </TitlesOfParts>
  <Company>ФГУП ЦНИИмаш</Company>
  <LinksUpToDate>false</LinksUpToDate>
  <CharactersWithSpaces>13439</CharactersWithSpaces>
  <SharedDoc>false</SharedDoc>
  <HLinks>
    <vt:vector size="90" baseType="variant">
      <vt:variant>
        <vt:i4>1114114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_Toc259392020</vt:lpwstr>
      </vt:variant>
      <vt:variant>
        <vt:i4>1179659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_Toc259392019</vt:lpwstr>
      </vt:variant>
      <vt:variant>
        <vt:i4>1179658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_Toc259392018</vt:lpwstr>
      </vt:variant>
      <vt:variant>
        <vt:i4>1179653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_Toc259392017</vt:lpwstr>
      </vt:variant>
      <vt:variant>
        <vt:i4>1179652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_Toc259392016</vt:lpwstr>
      </vt:variant>
      <vt:variant>
        <vt:i4>1179655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_Toc259392015</vt:lpwstr>
      </vt:variant>
      <vt:variant>
        <vt:i4>1179654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_Toc259392014</vt:lpwstr>
      </vt:variant>
      <vt:variant>
        <vt:i4>1179649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_Toc259392013</vt:lpwstr>
      </vt:variant>
      <vt:variant>
        <vt:i4>1179648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_Toc259392012</vt:lpwstr>
      </vt:variant>
      <vt:variant>
        <vt:i4>1179651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_Toc259392011</vt:lpwstr>
      </vt:variant>
      <vt:variant>
        <vt:i4>1179650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_Toc259392010</vt:lpwstr>
      </vt:variant>
      <vt:variant>
        <vt:i4>1245195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_Toc259392009</vt:lpwstr>
      </vt:variant>
      <vt:variant>
        <vt:i4>1245194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_Toc259392008</vt:lpwstr>
      </vt:variant>
      <vt:variant>
        <vt:i4>1245189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_Toc259392007</vt:lpwstr>
      </vt:variant>
      <vt:variant>
        <vt:i4>1245188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_Toc259392006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34 01</dc:title>
  <dc:subject>Рук оператора</dc:subject>
  <dc:creator>Медведева</dc:creator>
  <cp:keywords/>
  <dc:description/>
  <cp:lastModifiedBy>Oleg</cp:lastModifiedBy>
  <cp:revision>5</cp:revision>
  <cp:lastPrinted>2026-04-19T15:50:00Z</cp:lastPrinted>
  <dcterms:created xsi:type="dcterms:W3CDTF">2026-04-19T15:50:00Z</dcterms:created>
  <dcterms:modified xsi:type="dcterms:W3CDTF">2026-04-22T12:15:00Z</dcterms:modified>
</cp:coreProperties>
</file>